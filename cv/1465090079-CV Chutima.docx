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right"/>
        <w:tblLook w:val="0000" w:firstRow="0" w:lastRow="0" w:firstColumn="0" w:lastColumn="0" w:noHBand="0" w:noVBand="0"/>
      </w:tblPr>
      <w:tblGrid>
        <w:gridCol w:w="3172"/>
        <w:gridCol w:w="4459"/>
      </w:tblGrid>
      <w:tr w:rsidR="0021774A" w:rsidTr="000C76ED">
        <w:trPr>
          <w:trHeight w:val="1466"/>
          <w:jc w:val="right"/>
        </w:trPr>
        <w:tc>
          <w:tcPr>
            <w:tcW w:w="3172" w:type="dxa"/>
          </w:tcPr>
          <w:p w:rsidR="00516282" w:rsidRDefault="000C76ED">
            <w:pPr>
              <w:pStyle w:val="Address2"/>
              <w:jc w:val="lef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noProof/>
                <w:sz w:val="24"/>
                <w:szCs w:val="24"/>
                <w:lang w:bidi="th-TH"/>
              </w:rPr>
              <w:drawing>
                <wp:anchor distT="0" distB="0" distL="114300" distR="114300" simplePos="0" relativeHeight="251727360" behindDoc="0" locked="0" layoutInCell="1" allowOverlap="1" wp14:anchorId="6BF77DB6" wp14:editId="109E970C">
                  <wp:simplePos x="0" y="0"/>
                  <wp:positionH relativeFrom="column">
                    <wp:posOffset>-1258570</wp:posOffset>
                  </wp:positionH>
                  <wp:positionV relativeFrom="paragraph">
                    <wp:posOffset>-311288</wp:posOffset>
                  </wp:positionV>
                  <wp:extent cx="1335782" cy="1618400"/>
                  <wp:effectExtent l="0" t="0" r="0" b="127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sArt_140913153787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782" cy="161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1774A" w:rsidRDefault="000C76ED">
            <w:pPr>
              <w:pStyle w:val="Address2"/>
              <w:jc w:val="lef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</w:t>
            </w:r>
            <w:r w:rsidR="0021774A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Date of Birth: Jul 19, 1974 </w:t>
            </w:r>
          </w:p>
          <w:p w:rsidR="0021774A" w:rsidRDefault="000C76ED" w:rsidP="002C6AD2">
            <w:pPr>
              <w:pStyle w:val="Address2"/>
              <w:jc w:val="lef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</w:t>
            </w:r>
            <w:r w:rsidR="00796460">
              <w:rPr>
                <w:rFonts w:ascii="Times New Roman" w:hAnsi="Times New Roman"/>
                <w:b/>
                <w:bCs/>
                <w:sz w:val="24"/>
                <w:szCs w:val="24"/>
              </w:rPr>
              <w:t>Age: 42</w:t>
            </w:r>
          </w:p>
          <w:p w:rsidR="0021774A" w:rsidRDefault="000C76ED">
            <w:pPr>
              <w:pStyle w:val="Address2"/>
              <w:jc w:val="lef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</w:t>
            </w:r>
            <w:r w:rsidR="0021774A">
              <w:rPr>
                <w:rFonts w:ascii="Times New Roman" w:hAnsi="Times New Roman"/>
                <w:b/>
                <w:bCs/>
                <w:sz w:val="24"/>
                <w:szCs w:val="24"/>
              </w:rPr>
              <w:t>Marital Status: Single</w:t>
            </w:r>
          </w:p>
          <w:p w:rsidR="0021774A" w:rsidRDefault="000C76ED">
            <w:pPr>
              <w:pStyle w:val="Address2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</w:t>
            </w:r>
            <w:r w:rsidR="0021774A">
              <w:rPr>
                <w:rFonts w:ascii="Times New Roman" w:hAnsi="Times New Roman"/>
                <w:b/>
                <w:bCs/>
                <w:sz w:val="24"/>
                <w:szCs w:val="24"/>
              </w:rPr>
              <w:t>Health: Excellent</w:t>
            </w:r>
          </w:p>
        </w:tc>
        <w:tc>
          <w:tcPr>
            <w:tcW w:w="4459" w:type="dxa"/>
          </w:tcPr>
          <w:p w:rsidR="0021774A" w:rsidRDefault="0021774A" w:rsidP="00A96850">
            <w:pPr>
              <w:pStyle w:val="Address1"/>
              <w:ind w:left="693" w:right="-69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25/8-9 </w:t>
            </w:r>
            <w:proofErr w:type="spellStart"/>
            <w:smartTag w:uri="urn:schemas-microsoft-com:office:smarttags" w:element="PlaceName">
              <w:r>
                <w:rPr>
                  <w:rFonts w:ascii="Times New Roman" w:hAnsi="Times New Roman"/>
                  <w:sz w:val="24"/>
                  <w:szCs w:val="24"/>
                </w:rPr>
                <w:t>Suanluang</w:t>
              </w:r>
            </w:smartTag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smartTag w:uri="urn:schemas-microsoft-com:office:smarttags" w:element="PlaceType">
              <w:r>
                <w:rPr>
                  <w:rFonts w:ascii="Times New Roman" w:hAnsi="Times New Roman"/>
                  <w:sz w:val="24"/>
                  <w:szCs w:val="24"/>
                </w:rPr>
                <w:t>Village</w:t>
              </w:r>
            </w:smartTag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Sukhumvit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103,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Times New Roman" w:hAnsi="Times New Roman"/>
                    <w:sz w:val="24"/>
                    <w:szCs w:val="24"/>
                  </w:rPr>
                  <w:t>Bangkok</w:t>
                </w:r>
              </w:smartTag>
            </w:smartTag>
            <w:r>
              <w:rPr>
                <w:rFonts w:ascii="Times New Roman" w:hAnsi="Times New Roman"/>
                <w:sz w:val="24"/>
                <w:szCs w:val="24"/>
              </w:rPr>
              <w:t xml:space="preserve"> 102</w:t>
            </w:r>
            <w:r w:rsidR="00A11707"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  <w:p w:rsidR="0021774A" w:rsidRPr="000C76ED" w:rsidRDefault="0021774A" w:rsidP="00A96850">
            <w:pPr>
              <w:pStyle w:val="Address1"/>
              <w:ind w:left="693" w:right="-69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C76ED">
              <w:rPr>
                <w:rFonts w:ascii="Times New Roman" w:hAnsi="Times New Roman"/>
                <w:b/>
                <w:bCs/>
                <w:sz w:val="24"/>
                <w:szCs w:val="24"/>
              </w:rPr>
              <w:t>Mobile: 0</w:t>
            </w:r>
            <w:r w:rsidR="008926E1">
              <w:rPr>
                <w:rFonts w:ascii="Times New Roman" w:hAnsi="Times New Roman"/>
                <w:b/>
                <w:bCs/>
                <w:sz w:val="24"/>
                <w:szCs w:val="24"/>
              </w:rPr>
              <w:t>86</w:t>
            </w:r>
            <w:r w:rsidRPr="000C76ED">
              <w:rPr>
                <w:rFonts w:ascii="Times New Roman" w:hAnsi="Times New Roman"/>
                <w:b/>
                <w:bCs/>
                <w:sz w:val="24"/>
                <w:szCs w:val="24"/>
              </w:rPr>
              <w:t>-</w:t>
            </w:r>
            <w:r w:rsidR="008926E1">
              <w:rPr>
                <w:rFonts w:ascii="Times New Roman" w:hAnsi="Times New Roman"/>
                <w:b/>
                <w:bCs/>
                <w:sz w:val="24"/>
                <w:szCs w:val="24"/>
              </w:rPr>
              <w:t>140-8090</w:t>
            </w:r>
          </w:p>
          <w:p w:rsidR="0021774A" w:rsidRPr="000C76ED" w:rsidRDefault="0021774A" w:rsidP="00A96850">
            <w:pPr>
              <w:pStyle w:val="Address1"/>
              <w:ind w:left="693" w:right="-69"/>
              <w:rPr>
                <w:rFonts w:ascii="Times New Roman" w:hAnsi="Times New Roman"/>
                <w:sz w:val="24"/>
                <w:szCs w:val="24"/>
              </w:rPr>
            </w:pPr>
            <w:r w:rsidRPr="000C76ED">
              <w:rPr>
                <w:rFonts w:ascii="Times New Roman" w:hAnsi="Times New Roman"/>
                <w:sz w:val="24"/>
                <w:szCs w:val="24"/>
              </w:rPr>
              <w:t>Tel.: 02-328-1189-94</w:t>
            </w:r>
          </w:p>
          <w:p w:rsidR="0021774A" w:rsidRDefault="0021774A" w:rsidP="00A96850">
            <w:pPr>
              <w:pStyle w:val="Address1"/>
              <w:ind w:left="693" w:right="-6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email: </w:t>
            </w:r>
            <w:r w:rsidR="00404F5E">
              <w:rPr>
                <w:rFonts w:ascii="Times New Roman" w:hAnsi="Times New Roman"/>
                <w:sz w:val="24"/>
                <w:szCs w:val="24"/>
              </w:rPr>
              <w:t>chutima_h@yahoo.com</w:t>
            </w:r>
          </w:p>
        </w:tc>
      </w:tr>
    </w:tbl>
    <w:p w:rsidR="0021774A" w:rsidRDefault="0021774A" w:rsidP="00796460">
      <w:pPr>
        <w:pStyle w:val="Name"/>
        <w:pBdr>
          <w:bottom w:val="single" w:sz="6" w:space="0" w:color="auto"/>
        </w:pBdr>
        <w:spacing w:after="100" w:afterAutospacing="1"/>
        <w:jc w:val="center"/>
        <w:rPr>
          <w:rFonts w:ascii="Times New Roman" w:hAnsi="Times New Roman"/>
          <w:sz w:val="32"/>
          <w:szCs w:val="32"/>
        </w:rPr>
      </w:pPr>
    </w:p>
    <w:p w:rsidR="0021774A" w:rsidRDefault="0021774A" w:rsidP="00796460">
      <w:pPr>
        <w:pStyle w:val="Name"/>
        <w:pBdr>
          <w:bottom w:val="single" w:sz="6" w:space="0" w:color="auto"/>
        </w:pBdr>
        <w:spacing w:after="100" w:afterAutospacing="1"/>
        <w:jc w:val="center"/>
        <w:rPr>
          <w:rFonts w:ascii="Times New Roman" w:hAnsi="Times New Roman"/>
          <w:sz w:val="36"/>
          <w:szCs w:val="36"/>
        </w:rPr>
      </w:pPr>
      <w:r w:rsidRPr="00796460">
        <w:rPr>
          <w:sz w:val="48"/>
          <w:szCs w:val="52"/>
        </w:rPr>
        <w:t>Chutima Hemapanpairo</w:t>
      </w:r>
    </w:p>
    <w:tbl>
      <w:tblPr>
        <w:tblW w:w="9558" w:type="dxa"/>
        <w:tblLayout w:type="fixed"/>
        <w:tblLook w:val="0000" w:firstRow="0" w:lastRow="0" w:firstColumn="0" w:lastColumn="0" w:noHBand="0" w:noVBand="0"/>
      </w:tblPr>
      <w:tblGrid>
        <w:gridCol w:w="1458"/>
        <w:gridCol w:w="8100"/>
      </w:tblGrid>
      <w:tr w:rsidR="00404F5E" w:rsidRPr="00C425EE" w:rsidTr="00C41237">
        <w:trPr>
          <w:trHeight w:val="2303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04F5E" w:rsidRPr="00C425EE" w:rsidRDefault="00404F5E">
            <w:pPr>
              <w:pStyle w:val="SectionTitl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Qualification</w:t>
            </w:r>
          </w:p>
        </w:tc>
        <w:tc>
          <w:tcPr>
            <w:tcW w:w="81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BC3" w:rsidRDefault="00723BC3" w:rsidP="007518F1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Strong </w:t>
            </w:r>
            <w:r w:rsidR="00B01F73">
              <w:rPr>
                <w:rFonts w:ascii="Times New Roman" w:hAnsi="Times New Roman"/>
                <w:sz w:val="24"/>
                <w:szCs w:val="24"/>
              </w:rPr>
              <w:t>analytical, strategic planning,</w:t>
            </w:r>
            <w:r w:rsidR="00830526">
              <w:rPr>
                <w:rFonts w:ascii="Times New Roman" w:hAnsi="Times New Roman"/>
                <w:sz w:val="24"/>
                <w:szCs w:val="24"/>
              </w:rPr>
              <w:t xml:space="preserve"> initiative,</w:t>
            </w:r>
            <w:r w:rsidR="00B01F73">
              <w:rPr>
                <w:rFonts w:ascii="Times New Roman" w:hAnsi="Times New Roman"/>
                <w:sz w:val="24"/>
                <w:szCs w:val="24"/>
              </w:rPr>
              <w:t xml:space="preserve"> presentation and interpersonal skills</w:t>
            </w:r>
          </w:p>
          <w:p w:rsidR="00404F5E" w:rsidRDefault="00D83837" w:rsidP="007518F1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Solid </w:t>
            </w:r>
            <w:r w:rsidR="00796460">
              <w:rPr>
                <w:rFonts w:ascii="Times New Roman" w:hAnsi="Times New Roman"/>
                <w:sz w:val="24"/>
                <w:szCs w:val="24"/>
              </w:rPr>
              <w:t xml:space="preserve">20-year experience in </w:t>
            </w:r>
            <w:r w:rsidR="00C41237">
              <w:rPr>
                <w:rFonts w:ascii="Times New Roman" w:hAnsi="Times New Roman"/>
                <w:sz w:val="24"/>
                <w:szCs w:val="24"/>
              </w:rPr>
              <w:t xml:space="preserve">Marketing and </w:t>
            </w:r>
            <w:r w:rsidR="00404F5E">
              <w:rPr>
                <w:rFonts w:ascii="Times New Roman" w:hAnsi="Times New Roman"/>
                <w:sz w:val="24"/>
                <w:szCs w:val="24"/>
              </w:rPr>
              <w:t xml:space="preserve">Trade </w:t>
            </w:r>
            <w:r w:rsidR="00404F5E" w:rsidRPr="00E63CB7">
              <w:rPr>
                <w:rFonts w:ascii="Times New Roman" w:hAnsi="Times New Roman"/>
                <w:sz w:val="24"/>
                <w:szCs w:val="24"/>
              </w:rPr>
              <w:t>Marketing</w:t>
            </w:r>
            <w:r w:rsidR="00830526">
              <w:rPr>
                <w:rFonts w:ascii="Times New Roman" w:hAnsi="Times New Roman"/>
                <w:sz w:val="24"/>
                <w:szCs w:val="24"/>
              </w:rPr>
              <w:t xml:space="preserve"> and Sales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526">
              <w:rPr>
                <w:rFonts w:ascii="Times New Roman" w:hAnsi="Times New Roman"/>
                <w:sz w:val="24"/>
                <w:szCs w:val="24"/>
              </w:rPr>
              <w:t xml:space="preserve">management </w:t>
            </w:r>
            <w:r w:rsidR="00C41237">
              <w:rPr>
                <w:rFonts w:ascii="Times New Roman" w:hAnsi="Times New Roman"/>
                <w:sz w:val="24"/>
                <w:szCs w:val="24"/>
              </w:rPr>
              <w:t xml:space="preserve">in various </w:t>
            </w:r>
            <w:r w:rsidR="00404F5E">
              <w:rPr>
                <w:rFonts w:ascii="Times New Roman" w:hAnsi="Times New Roman"/>
                <w:sz w:val="24"/>
                <w:szCs w:val="24"/>
              </w:rPr>
              <w:t>c</w:t>
            </w:r>
            <w:r w:rsidR="00404F5E" w:rsidRPr="00E63CB7">
              <w:rPr>
                <w:rFonts w:ascii="Times New Roman" w:hAnsi="Times New Roman"/>
                <w:sz w:val="24"/>
                <w:szCs w:val="24"/>
              </w:rPr>
              <w:t>hannel</w:t>
            </w:r>
            <w:r w:rsidR="00404F5E"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="00830526">
              <w:rPr>
                <w:rFonts w:ascii="Times New Roman" w:hAnsi="Times New Roman"/>
                <w:sz w:val="24"/>
                <w:szCs w:val="24"/>
              </w:rPr>
              <w:t>anagement</w:t>
            </w:r>
          </w:p>
          <w:p w:rsidR="00404F5E" w:rsidRPr="00FF592B" w:rsidRDefault="00D83837" w:rsidP="00E63CB7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Intensive background on</w:t>
            </w:r>
            <w:r w:rsidR="00404F5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Business D</w:t>
            </w:r>
            <w:r w:rsidR="00404F5E" w:rsidRPr="00FF592B">
              <w:rPr>
                <w:rFonts w:ascii="Times New Roman" w:hAnsi="Times New Roman"/>
                <w:sz w:val="24"/>
                <w:szCs w:val="24"/>
              </w:rPr>
              <w:t xml:space="preserve">evelopment in </w:t>
            </w:r>
            <w:r w:rsidR="00B01F73">
              <w:rPr>
                <w:rFonts w:ascii="Times New Roman" w:hAnsi="Times New Roman"/>
                <w:sz w:val="24"/>
                <w:szCs w:val="24"/>
              </w:rPr>
              <w:t>various FMCG categories</w:t>
            </w:r>
            <w:r w:rsidR="00404F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04F5E" w:rsidRPr="00E63CB7" w:rsidRDefault="00404F5E" w:rsidP="00E63CB7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FF592B">
              <w:rPr>
                <w:rFonts w:ascii="Times New Roman" w:hAnsi="Times New Roman"/>
                <w:sz w:val="24"/>
                <w:szCs w:val="24"/>
              </w:rPr>
              <w:t xml:space="preserve">Fast learner and dedicated </w:t>
            </w:r>
            <w:r w:rsidR="00D83837">
              <w:rPr>
                <w:rFonts w:ascii="Times New Roman" w:hAnsi="Times New Roman"/>
                <w:sz w:val="24"/>
                <w:szCs w:val="24"/>
              </w:rPr>
              <w:t>to work responsibly</w:t>
            </w:r>
          </w:p>
          <w:p w:rsidR="00404F5E" w:rsidRPr="00E63CB7" w:rsidRDefault="00404F5E" w:rsidP="00E63CB7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Excellence command of both written and s</w:t>
            </w:r>
            <w:r w:rsidR="00D83837">
              <w:rPr>
                <w:rFonts w:ascii="Times New Roman" w:hAnsi="Times New Roman"/>
                <w:sz w:val="24"/>
                <w:szCs w:val="24"/>
              </w:rPr>
              <w:t>poken English</w:t>
            </w:r>
          </w:p>
          <w:p w:rsidR="00404F5E" w:rsidRPr="00C425EE" w:rsidRDefault="00404F5E" w:rsidP="00FF592B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Excellence computer software ap</w:t>
            </w:r>
            <w:r w:rsidR="00830526">
              <w:rPr>
                <w:rFonts w:ascii="Times New Roman" w:hAnsi="Times New Roman"/>
                <w:sz w:val="24"/>
                <w:szCs w:val="24"/>
              </w:rPr>
              <w:t xml:space="preserve">plication (MS Office, </w:t>
            </w:r>
            <w:proofErr w:type="spellStart"/>
            <w:r w:rsidR="00830526">
              <w:rPr>
                <w:rFonts w:ascii="Times New Roman" w:hAnsi="Times New Roman"/>
                <w:sz w:val="24"/>
                <w:szCs w:val="24"/>
              </w:rPr>
              <w:t>Cognos</w:t>
            </w:r>
            <w:proofErr w:type="spellEnd"/>
            <w:r w:rsidR="00830526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Nielsen Advisor)</w:t>
            </w:r>
          </w:p>
        </w:tc>
      </w:tr>
      <w:tr w:rsidR="00404F5E" w:rsidRPr="00C425EE" w:rsidTr="00796460">
        <w:trPr>
          <w:trHeight w:val="7289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04F5E" w:rsidRPr="00C425EE" w:rsidRDefault="00C41237" w:rsidP="00C41237">
            <w:pPr>
              <w:pStyle w:val="SectionTitle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Experience</w:t>
            </w:r>
            <w:r w:rsidR="005E0C51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</w:tc>
        <w:tc>
          <w:tcPr>
            <w:tcW w:w="81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502F" w:rsidRDefault="00F2502F" w:rsidP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May 2015 – Present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Berli</w:t>
            </w:r>
            <w:proofErr w:type="spellEnd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Jucker</w:t>
            </w:r>
            <w:proofErr w:type="spellEnd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Plc.</w:t>
            </w:r>
          </w:p>
          <w:p w:rsidR="00F2502F" w:rsidRDefault="00F2502F" w:rsidP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Marketing Director</w:t>
            </w:r>
          </w:p>
          <w:p w:rsidR="00F2502F" w:rsidRPr="00F2502F" w:rsidRDefault="00F2502F" w:rsidP="003E7F43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F2502F">
              <w:rPr>
                <w:rFonts w:ascii="Times New Roman" w:hAnsi="Times New Roman"/>
                <w:sz w:val="24"/>
                <w:szCs w:val="24"/>
              </w:rPr>
              <w:t xml:space="preserve">Develop </w:t>
            </w:r>
            <w:r w:rsidR="00705A16">
              <w:rPr>
                <w:rFonts w:ascii="Times New Roman" w:hAnsi="Times New Roman"/>
                <w:sz w:val="24"/>
                <w:szCs w:val="24"/>
              </w:rPr>
              <w:t>overall</w:t>
            </w:r>
            <w:r w:rsidR="006E20EF">
              <w:rPr>
                <w:rFonts w:ascii="Times New Roman" w:hAnsi="Times New Roman"/>
                <w:sz w:val="24"/>
                <w:szCs w:val="24"/>
              </w:rPr>
              <w:t xml:space="preserve"> marketing strategies covering 4P’s and 4C’s, campaigns, </w:t>
            </w:r>
            <w:r w:rsidRPr="00F2502F">
              <w:rPr>
                <w:rFonts w:ascii="Times New Roman" w:hAnsi="Times New Roman"/>
                <w:sz w:val="24"/>
                <w:szCs w:val="24"/>
              </w:rPr>
              <w:t>and activities that best fit with each brands to achieve business objectives</w:t>
            </w:r>
          </w:p>
          <w:p w:rsidR="00F2502F" w:rsidRDefault="00705A16" w:rsidP="00F2502F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Lead</w:t>
            </w:r>
            <w:r w:rsidR="00830526">
              <w:rPr>
                <w:rFonts w:ascii="Times New Roman" w:hAnsi="Times New Roman"/>
                <w:sz w:val="24"/>
                <w:szCs w:val="24"/>
              </w:rPr>
              <w:t xml:space="preserve"> the team to develop both </w:t>
            </w:r>
            <w:r>
              <w:rPr>
                <w:rFonts w:ascii="Times New Roman" w:hAnsi="Times New Roman"/>
                <w:sz w:val="24"/>
                <w:szCs w:val="24"/>
              </w:rPr>
              <w:t>long</w:t>
            </w:r>
            <w:r w:rsidR="00830526">
              <w:rPr>
                <w:rFonts w:ascii="Times New Roman" w:hAnsi="Times New Roman"/>
                <w:sz w:val="24"/>
                <w:szCs w:val="24"/>
              </w:rPr>
              <w:t xml:space="preserve"> and medium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term business plan to strengthen brand equities; product development</w:t>
            </w:r>
            <w:r w:rsidR="00F2502F">
              <w:rPr>
                <w:rFonts w:ascii="Times New Roman" w:hAnsi="Times New Roman"/>
                <w:sz w:val="24"/>
                <w:szCs w:val="24"/>
              </w:rPr>
              <w:t xml:space="preserve">, price setting, channel of distribution, and promotion strategies   </w:t>
            </w:r>
          </w:p>
          <w:p w:rsidR="00705A16" w:rsidRDefault="00705A16" w:rsidP="00F2502F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Provide guidance, direction, supervision and leadership to advertising agency, media agency, and digital marketing agency in the preparation and implementation of brand strategies</w:t>
            </w:r>
          </w:p>
          <w:p w:rsidR="00F2502F" w:rsidRDefault="00F2502F" w:rsidP="00F2502F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Develop commercial advertising for both off-line and on-line marketing strategies</w:t>
            </w:r>
          </w:p>
          <w:p w:rsidR="00705A16" w:rsidRDefault="000912CC" w:rsidP="00705A16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Style w:val="Hyperlink"/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7F5D4C" w:rsidRPr="0003526D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https://youtu.be/ajkVLhGHXJA</w:t>
              </w:r>
            </w:hyperlink>
          </w:p>
          <w:p w:rsidR="00830526" w:rsidRDefault="00830526" w:rsidP="00F2502F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Manage Direct-to-Home sales team and Distributors for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Activia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brand to achieve sales target and expand distribution of the products to end consumers</w:t>
            </w:r>
          </w:p>
          <w:p w:rsidR="00F2502F" w:rsidRPr="00F2502F" w:rsidRDefault="00F2502F" w:rsidP="00F2502F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F2502F">
              <w:rPr>
                <w:rFonts w:ascii="Times New Roman" w:hAnsi="Times New Roman"/>
                <w:sz w:val="24"/>
                <w:szCs w:val="24"/>
              </w:rPr>
              <w:t>Efficiently manage P&amp;L of each brand to meet the company’s financial target.</w:t>
            </w:r>
          </w:p>
          <w:p w:rsidR="00796460" w:rsidRDefault="00705A16" w:rsidP="00796460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Identify new</w:t>
            </w:r>
            <w:r w:rsidR="00F2502F" w:rsidRPr="00F2502F">
              <w:rPr>
                <w:rFonts w:ascii="Times New Roman" w:hAnsi="Times New Roman"/>
                <w:sz w:val="24"/>
                <w:szCs w:val="24"/>
              </w:rPr>
              <w:t xml:space="preserve"> business opportunities for the company though </w:t>
            </w:r>
            <w:r w:rsidR="00F2502F">
              <w:rPr>
                <w:rFonts w:ascii="Times New Roman" w:hAnsi="Times New Roman"/>
                <w:sz w:val="24"/>
                <w:szCs w:val="24"/>
              </w:rPr>
              <w:t xml:space="preserve">merger and acquisition projects and </w:t>
            </w:r>
            <w:r w:rsidR="00F2502F" w:rsidRPr="00F2502F">
              <w:rPr>
                <w:rFonts w:ascii="Times New Roman" w:hAnsi="Times New Roman"/>
                <w:sz w:val="24"/>
                <w:szCs w:val="24"/>
              </w:rPr>
              <w:t xml:space="preserve">distribution service </w:t>
            </w:r>
          </w:p>
          <w:p w:rsidR="00796460" w:rsidRDefault="00796460" w:rsidP="00796460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796460" w:rsidRPr="00796460" w:rsidRDefault="00705A16" w:rsidP="00796460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96460">
              <w:rPr>
                <w:rFonts w:ascii="Times New Roman" w:hAnsi="Times New Roman"/>
                <w:b/>
                <w:bCs/>
                <w:sz w:val="24"/>
                <w:szCs w:val="24"/>
              </w:rPr>
              <w:t>Key Achievements:</w:t>
            </w:r>
          </w:p>
          <w:p w:rsidR="00796460" w:rsidRPr="00796460" w:rsidRDefault="00705A16" w:rsidP="00796460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96460">
              <w:rPr>
                <w:rFonts w:ascii="Times New Roman" w:hAnsi="Times New Roman"/>
                <w:sz w:val="24"/>
                <w:szCs w:val="24"/>
              </w:rPr>
              <w:t>Lead the team to achi</w:t>
            </w:r>
            <w:r w:rsidR="000E2EAF">
              <w:rPr>
                <w:rFonts w:ascii="Times New Roman" w:hAnsi="Times New Roman"/>
                <w:sz w:val="24"/>
                <w:szCs w:val="24"/>
              </w:rPr>
              <w:t>eve double-digit sales growth</w:t>
            </w:r>
            <w:r w:rsidRPr="00796460">
              <w:rPr>
                <w:rFonts w:ascii="Times New Roman" w:hAnsi="Times New Roman"/>
                <w:sz w:val="24"/>
                <w:szCs w:val="24"/>
              </w:rPr>
              <w:t xml:space="preserve"> with positive </w:t>
            </w:r>
            <w:r w:rsidR="00796460" w:rsidRPr="00796460">
              <w:rPr>
                <w:rFonts w:ascii="Times New Roman" w:hAnsi="Times New Roman"/>
                <w:sz w:val="24"/>
                <w:szCs w:val="24"/>
              </w:rPr>
              <w:t xml:space="preserve">P&amp;L for the responsible brands during economic downturn. </w:t>
            </w:r>
          </w:p>
          <w:p w:rsidR="00F2502F" w:rsidRDefault="00F2502F" w:rsidP="00F2502F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F2502F" w:rsidRDefault="00F2502F" w:rsidP="00F2502F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bidi="th-TH"/>
              </w:rPr>
              <w:drawing>
                <wp:inline distT="0" distB="0" distL="0" distR="0" wp14:anchorId="1A4CAD42" wp14:editId="0A9F81D7">
                  <wp:extent cx="706055" cy="706055"/>
                  <wp:effectExtent l="0" t="0" r="0" b="0"/>
                  <wp:docPr id="3" name="Picture 3" descr="https://fbcdn-sphotos-h-a.akamaihd.net/hphotos-ak-xfa1/v/t1.0-9/1962780_746140855410635_843616312_n.jpg?oh=fc856cffa3d58c2ad9ed3417b8ecb0e0&amp;oe=57488770&amp;__gda__=1460161529_8334c4fd2bf68b10d2c6dc80cc8c8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fbcdn-sphotos-h-a.akamaihd.net/hphotos-ak-xfa1/v/t1.0-9/1962780_746140855410635_843616312_n.jpg?oh=fc856cffa3d58c2ad9ed3417b8ecb0e0&amp;oe=57488770&amp;__gda__=1460161529_8334c4fd2bf68b10d2c6dc80cc8c8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296" cy="710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830526">
              <w:rPr>
                <w:noProof/>
                <w:lang w:bidi="th-TH"/>
              </w:rPr>
              <w:drawing>
                <wp:inline distT="0" distB="0" distL="0" distR="0" wp14:anchorId="5ED27B75" wp14:editId="4BD7293F">
                  <wp:extent cx="688121" cy="688694"/>
                  <wp:effectExtent l="0" t="0" r="0" b="0"/>
                  <wp:docPr id="21" name="Picture 21" descr="https://lh6.googleusercontent.com/-KYYDhnUuymg/UxjQDqSz-oI/AAAAAAAAAQw/zh0n7uelVr4/w1439-h1439/logo+wo+he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6.googleusercontent.com/-KYYDhnUuymg/UxjQDqSz-oI/AAAAAAAAAQw/zh0n7uelVr4/w1439-h1439/logo+wo+he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987" cy="691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noProof/>
                <w:lang w:bidi="th-TH"/>
              </w:rPr>
              <w:drawing>
                <wp:inline distT="0" distB="0" distL="0" distR="0" wp14:anchorId="3D7A1BF7" wp14:editId="108FB02B">
                  <wp:extent cx="706056" cy="706056"/>
                  <wp:effectExtent l="0" t="0" r="0" b="0"/>
                  <wp:docPr id="15" name="Picture 15" descr="https://fbcdn-sphotos-b-a.akamaihd.net/hphotos-ak-xpf1/v/t1.0-9/994298_399462793500037_275944537_n.jpg?oh=fb94f31549af90964354b4f56769a321&amp;oe=56FF2409&amp;__gda__=1463952816_e09174bb8e4681869b0d6e5d99db204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fbcdn-sphotos-b-a.akamaihd.net/hphotos-ak-xpf1/v/t1.0-9/994298_399462793500037_275944537_n.jpg?oh=fb94f31549af90964354b4f56769a321&amp;oe=56FF2409&amp;__gda__=1463952816_e09174bb8e4681869b0d6e5d99db204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494" cy="714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noProof/>
                <w:lang w:bidi="th-TH"/>
              </w:rPr>
              <w:drawing>
                <wp:inline distT="0" distB="0" distL="0" distR="0" wp14:anchorId="73662880" wp14:editId="312CB042">
                  <wp:extent cx="688694" cy="688694"/>
                  <wp:effectExtent l="0" t="0" r="0" b="0"/>
                  <wp:docPr id="16" name="Picture 16" descr="https://scontent-kul1-1.xx.fbcdn.net/hphotos-xpf1/v/t1.0-9/10440645_567040676730745_6671694835453530219_n.jpg?oh=f4758699a214228a02e9a2ee6c1e1886&amp;oe=570426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content-kul1-1.xx.fbcdn.net/hphotos-xpf1/v/t1.0-9/10440645_567040676730745_6671694835453530219_n.jpg?oh=f4758699a214228a02e9a2ee6c1e1886&amp;oe=570426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450" cy="69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  <w:lang w:bidi="th-TH"/>
              </w:rPr>
              <w:drawing>
                <wp:inline distT="0" distB="0" distL="0" distR="0" wp14:anchorId="1A72B443" wp14:editId="3D7A317A">
                  <wp:extent cx="682907" cy="682907"/>
                  <wp:effectExtent l="0" t="0" r="3175" b="3175"/>
                  <wp:docPr id="17" name="Picture 17" descr="https://scontent-kul1-1.xx.fbcdn.net/hphotos-xfa1/v/t1.0-9/1555328_560632784070427_4808694164267685034_n.png?oh=a519147bc040e760a5bc0e45c62b3373&amp;oe=5717AC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content-kul1-1.xx.fbcdn.net/hphotos-xfa1/v/t1.0-9/1555328_560632784070427_4808694164267685034_n.png?oh=a519147bc040e760a5bc0e45c62b3373&amp;oe=5717AC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097" cy="686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96460">
              <w:t xml:space="preserve">  </w:t>
            </w:r>
            <w:r w:rsidR="00796460">
              <w:rPr>
                <w:noProof/>
                <w:lang w:bidi="th-TH"/>
              </w:rPr>
              <w:drawing>
                <wp:inline distT="0" distB="0" distL="0" distR="0" wp14:anchorId="13C8E592" wp14:editId="1D1BDA1F">
                  <wp:extent cx="648182" cy="697698"/>
                  <wp:effectExtent l="0" t="0" r="0" b="7620"/>
                  <wp:docPr id="18" name="Picture 18" descr="http://www.nissinkoikeyafoods.com.hk/uploadfiles/images/htmlcontent/karamucho/displayImage1Lang1/karamucho55_3d_nk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nissinkoikeyafoods.com.hk/uploadfiles/images/htmlcontent/karamucho/displayImage1Lang1/karamucho55_3d_nk_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24" r="12738"/>
                          <a:stretch/>
                        </pic:blipFill>
                        <pic:spPr bwMode="auto">
                          <a:xfrm>
                            <a:off x="0" y="0"/>
                            <a:ext cx="649031" cy="698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2502F" w:rsidRPr="003217CE" w:rsidRDefault="00F2502F" w:rsidP="00F2502F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F2502F" w:rsidRDefault="00F2502F" w:rsidP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5176D6" w:rsidRDefault="00F2502F" w:rsidP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Sep 2013 – Apr 2015</w:t>
            </w:r>
            <w:r w:rsidR="005176D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Kimberly-Clark Thailand Ltd. </w:t>
            </w:r>
          </w:p>
          <w:p w:rsidR="005176D6" w:rsidRDefault="005176D6" w:rsidP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Segment Manager – Health and Wellness</w:t>
            </w:r>
            <w:r w:rsidR="006C0AC6">
              <w:rPr>
                <w:rFonts w:ascii="Times New Roman" w:hAnsi="Times New Roman"/>
                <w:b/>
                <w:bCs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Kimberly-Clark Professional</w:t>
            </w:r>
          </w:p>
          <w:p w:rsidR="006E20EF" w:rsidRDefault="006E20EF" w:rsidP="006E20EF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C0AC6">
              <w:rPr>
                <w:rFonts w:ascii="Times New Roman" w:hAnsi="Times New Roman"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evelop 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>end</w:t>
            </w:r>
            <w:r>
              <w:rPr>
                <w:rFonts w:ascii="Times New Roman" w:hAnsi="Times New Roman"/>
                <w:sz w:val="24"/>
                <w:szCs w:val="24"/>
              </w:rPr>
              <w:t>-user marketing strategies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campaigns,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 xml:space="preserve"> practices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>activities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that best fit with each segment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E20EF" w:rsidRDefault="006E20EF" w:rsidP="006E20EF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Develop and plan marketing mix for new products, price setting, channel of distribution, and promotion strategies   </w:t>
            </w:r>
          </w:p>
          <w:p w:rsidR="005C3155" w:rsidRDefault="005C3155" w:rsidP="006C0AC6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Analyze ma</w:t>
            </w:r>
            <w:r w:rsidR="00E72F5F">
              <w:rPr>
                <w:rFonts w:ascii="Times New Roman" w:hAnsi="Times New Roman"/>
                <w:sz w:val="24"/>
                <w:szCs w:val="24"/>
              </w:rPr>
              <w:t>rket dynamics and channel insights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for each</w:t>
            </w:r>
            <w:r w:rsidR="00E72F5F">
              <w:rPr>
                <w:rFonts w:ascii="Times New Roman" w:hAnsi="Times New Roman"/>
                <w:sz w:val="24"/>
                <w:szCs w:val="24"/>
              </w:rPr>
              <w:t xml:space="preserve"> market segment in Thailand</w:t>
            </w:r>
            <w:r w:rsidR="00816F89">
              <w:rPr>
                <w:rFonts w:ascii="Times New Roman" w:hAnsi="Times New Roman"/>
                <w:sz w:val="24"/>
                <w:szCs w:val="24"/>
              </w:rPr>
              <w:t xml:space="preserve"> and Indochina</w:t>
            </w:r>
            <w:r w:rsidR="00300947">
              <w:rPr>
                <w:rFonts w:ascii="Times New Roman" w:hAnsi="Times New Roman"/>
                <w:sz w:val="24"/>
                <w:szCs w:val="24"/>
              </w:rPr>
              <w:t xml:space="preserve"> countries</w:t>
            </w:r>
          </w:p>
          <w:p w:rsidR="00C41237" w:rsidRDefault="00C41237" w:rsidP="006C0AC6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>ncorporate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 xml:space="preserve">both </w:t>
            </w:r>
            <w:r>
              <w:rPr>
                <w:rFonts w:ascii="Times New Roman" w:hAnsi="Times New Roman"/>
                <w:sz w:val="24"/>
                <w:szCs w:val="24"/>
              </w:rPr>
              <w:t>r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 xml:space="preserve">egional and </w:t>
            </w:r>
            <w:r>
              <w:rPr>
                <w:rFonts w:ascii="Times New Roman" w:hAnsi="Times New Roman"/>
                <w:sz w:val="24"/>
                <w:szCs w:val="24"/>
              </w:rPr>
              <w:t>g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 xml:space="preserve">lobal </w:t>
            </w:r>
            <w:r>
              <w:rPr>
                <w:rFonts w:ascii="Times New Roman" w:hAnsi="Times New Roman"/>
                <w:sz w:val="24"/>
                <w:szCs w:val="24"/>
              </w:rPr>
              <w:t>d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>irection</w:t>
            </w:r>
            <w:r w:rsidR="00E91BD5">
              <w:rPr>
                <w:rFonts w:ascii="Times New Roman" w:hAnsi="Times New Roman"/>
                <w:sz w:val="24"/>
                <w:szCs w:val="24"/>
              </w:rPr>
              <w:t>s</w:t>
            </w:r>
            <w:r w:rsidRPr="006C0AC6">
              <w:rPr>
                <w:rFonts w:ascii="Times New Roman" w:hAnsi="Times New Roman"/>
                <w:sz w:val="24"/>
                <w:szCs w:val="24"/>
              </w:rPr>
              <w:t xml:space="preserve"> with local requirements for all product categories related to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each segment </w:t>
            </w:r>
          </w:p>
          <w:p w:rsidR="00C41237" w:rsidRPr="00C41237" w:rsidRDefault="00C41237" w:rsidP="00C41237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1237">
              <w:rPr>
                <w:rFonts w:ascii="Times New Roman" w:hAnsi="Times New Roman"/>
                <w:sz w:val="24"/>
                <w:szCs w:val="24"/>
              </w:rPr>
              <w:t xml:space="preserve">Lead the execution of corporate strategies and marketing plans to fit with each market segment to achieve business objectives   </w:t>
            </w:r>
          </w:p>
          <w:p w:rsidR="00E91BD5" w:rsidRPr="00790DE1" w:rsidRDefault="00E91BD5" w:rsidP="00790DE1">
            <w:pPr>
              <w:pStyle w:val="Achievement"/>
            </w:pPr>
            <w:r w:rsidRPr="00790DE1">
              <w:rPr>
                <w:rFonts w:ascii="Times New Roman" w:hAnsi="Times New Roman"/>
                <w:sz w:val="24"/>
                <w:szCs w:val="24"/>
              </w:rPr>
              <w:t>Develop commercial advertising for both off-line and on-line marketing strategies</w:t>
            </w:r>
            <w:r w:rsidR="00790DE1">
              <w:rPr>
                <w:rFonts w:hint="cs"/>
                <w:cs/>
                <w:lang w:bidi="th-TH"/>
              </w:rPr>
              <w:t xml:space="preserve"> </w:t>
            </w:r>
          </w:p>
          <w:p w:rsidR="00E72F5F" w:rsidRDefault="00E72F5F" w:rsidP="006C0AC6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Manage lead generating strategies to provide qualified customers to Sales team</w:t>
            </w:r>
          </w:p>
          <w:p w:rsidR="00E91BD5" w:rsidRPr="00C05E72" w:rsidRDefault="005C3155" w:rsidP="00E91BD5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05E72">
              <w:rPr>
                <w:rFonts w:ascii="Times New Roman" w:hAnsi="Times New Roman"/>
                <w:sz w:val="24"/>
                <w:szCs w:val="24"/>
              </w:rPr>
              <w:t xml:space="preserve">Set corporate </w:t>
            </w:r>
            <w:r w:rsidR="00C41237" w:rsidRPr="00C05E72">
              <w:rPr>
                <w:rFonts w:ascii="Times New Roman" w:hAnsi="Times New Roman"/>
                <w:sz w:val="24"/>
                <w:szCs w:val="24"/>
              </w:rPr>
              <w:t xml:space="preserve">image </w:t>
            </w:r>
            <w:r w:rsidRPr="00C05E72">
              <w:rPr>
                <w:rFonts w:ascii="Times New Roman" w:hAnsi="Times New Roman"/>
                <w:sz w:val="24"/>
                <w:szCs w:val="24"/>
              </w:rPr>
              <w:t>strategies such as</w:t>
            </w:r>
            <w:r w:rsidR="00E72F5F" w:rsidRPr="00C05E72">
              <w:rPr>
                <w:rFonts w:ascii="Times New Roman" w:hAnsi="Times New Roman"/>
                <w:sz w:val="24"/>
                <w:szCs w:val="24"/>
              </w:rPr>
              <w:t xml:space="preserve"> public relation plans,</w:t>
            </w:r>
            <w:r w:rsidRPr="00C05E72">
              <w:rPr>
                <w:rFonts w:ascii="Times New Roman" w:hAnsi="Times New Roman"/>
                <w:sz w:val="24"/>
                <w:szCs w:val="24"/>
              </w:rPr>
              <w:t xml:space="preserve"> advertising</w:t>
            </w:r>
            <w:r w:rsidR="006C0AC6" w:rsidRPr="00C05E72">
              <w:rPr>
                <w:rFonts w:ascii="Times New Roman" w:hAnsi="Times New Roman"/>
                <w:sz w:val="24"/>
                <w:szCs w:val="24"/>
              </w:rPr>
              <w:t xml:space="preserve">, promotion, </w:t>
            </w:r>
            <w:r w:rsidR="00C41237" w:rsidRPr="00C05E72">
              <w:rPr>
                <w:rFonts w:ascii="Times New Roman" w:hAnsi="Times New Roman"/>
                <w:sz w:val="24"/>
                <w:szCs w:val="24"/>
              </w:rPr>
              <w:t xml:space="preserve">digital marketing, </w:t>
            </w:r>
            <w:r w:rsidR="006C0AC6" w:rsidRPr="00C05E72">
              <w:rPr>
                <w:rFonts w:ascii="Times New Roman" w:hAnsi="Times New Roman"/>
                <w:sz w:val="24"/>
                <w:szCs w:val="24"/>
              </w:rPr>
              <w:t xml:space="preserve">direct mail, trade show and </w:t>
            </w:r>
            <w:r w:rsidR="00E72F5F" w:rsidRPr="00C05E72">
              <w:rPr>
                <w:rFonts w:ascii="Times New Roman" w:hAnsi="Times New Roman"/>
                <w:sz w:val="24"/>
                <w:szCs w:val="24"/>
              </w:rPr>
              <w:t>events</w:t>
            </w:r>
            <w:r w:rsidR="006C0AC6" w:rsidRPr="00C05E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41237" w:rsidRPr="00C05E72">
              <w:rPr>
                <w:rFonts w:ascii="Times New Roman" w:hAnsi="Times New Roman"/>
                <w:sz w:val="24"/>
                <w:szCs w:val="24"/>
              </w:rPr>
              <w:t xml:space="preserve">for total </w:t>
            </w:r>
            <w:r w:rsidR="006C0AC6" w:rsidRPr="00C05E72">
              <w:rPr>
                <w:rFonts w:ascii="Times New Roman" w:hAnsi="Times New Roman"/>
                <w:sz w:val="24"/>
                <w:szCs w:val="24"/>
              </w:rPr>
              <w:t>organization</w:t>
            </w:r>
            <w:r w:rsidR="00C05E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hyperlink r:id="rId17" w:history="1">
              <w:r w:rsidR="00E91BD5" w:rsidRPr="00C05E72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https://www.youtube.com/watch?v=oelChy_uKxY</w:t>
              </w:r>
            </w:hyperlink>
          </w:p>
          <w:p w:rsidR="005C3155" w:rsidRPr="005C3155" w:rsidRDefault="005C3155" w:rsidP="005C3155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5C3155">
              <w:rPr>
                <w:rFonts w:ascii="Times New Roman" w:hAnsi="Times New Roman"/>
                <w:sz w:val="24"/>
                <w:szCs w:val="24"/>
              </w:rPr>
              <w:t>Manage</w:t>
            </w:r>
            <w:r w:rsidR="00C41237">
              <w:rPr>
                <w:rFonts w:ascii="Times New Roman" w:hAnsi="Times New Roman"/>
                <w:sz w:val="24"/>
                <w:szCs w:val="24"/>
              </w:rPr>
              <w:t xml:space="preserve"> financial resources and review</w:t>
            </w:r>
            <w:r w:rsidRPr="005C3155">
              <w:rPr>
                <w:rFonts w:ascii="Times New Roman" w:hAnsi="Times New Roman"/>
                <w:sz w:val="24"/>
                <w:szCs w:val="24"/>
              </w:rPr>
              <w:t xml:space="preserve"> P&amp;L of each product with effective price </w:t>
            </w:r>
            <w:r w:rsidR="00C41237">
              <w:rPr>
                <w:rFonts w:ascii="Times New Roman" w:hAnsi="Times New Roman"/>
                <w:sz w:val="24"/>
                <w:szCs w:val="24"/>
              </w:rPr>
              <w:t>structure setting</w:t>
            </w:r>
          </w:p>
          <w:p w:rsidR="005176D6" w:rsidRDefault="005176D6" w:rsidP="005176D6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3217CE">
              <w:rPr>
                <w:rFonts w:ascii="Times New Roman" w:hAnsi="Times New Roman"/>
                <w:sz w:val="24"/>
                <w:szCs w:val="24"/>
              </w:rPr>
              <w:t>Supervise Ma</w:t>
            </w:r>
            <w:r w:rsidR="005C3155">
              <w:rPr>
                <w:rFonts w:ascii="Times New Roman" w:hAnsi="Times New Roman"/>
                <w:sz w:val="24"/>
                <w:szCs w:val="24"/>
              </w:rPr>
              <w:t>rketing team to execute marketing strategies and activities</w:t>
            </w:r>
          </w:p>
          <w:p w:rsidR="00796460" w:rsidRDefault="00796460" w:rsidP="00796460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796460" w:rsidRPr="00796460" w:rsidRDefault="00796460" w:rsidP="00796460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96460">
              <w:rPr>
                <w:rFonts w:ascii="Times New Roman" w:hAnsi="Times New Roman"/>
                <w:b/>
                <w:bCs/>
                <w:sz w:val="24"/>
                <w:szCs w:val="24"/>
              </w:rPr>
              <w:t>Key Achievements:</w:t>
            </w:r>
          </w:p>
          <w:p w:rsidR="00796460" w:rsidRDefault="00790DE1" w:rsidP="00796460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bidi="th-TH"/>
              </w:rPr>
              <w:t xml:space="preserve">Successful commercial advertising with more than 1 million </w:t>
            </w:r>
            <w:r w:rsidR="00C05E72">
              <w:rPr>
                <w:rFonts w:ascii="Times New Roman" w:hAnsi="Times New Roman"/>
                <w:sz w:val="24"/>
                <w:szCs w:val="24"/>
                <w:lang w:bidi="th-TH"/>
              </w:rPr>
              <w:t>impression and 500K view on YouT</w:t>
            </w:r>
            <w:r>
              <w:rPr>
                <w:rFonts w:ascii="Times New Roman" w:hAnsi="Times New Roman"/>
                <w:sz w:val="24"/>
                <w:szCs w:val="24"/>
                <w:lang w:bidi="th-TH"/>
              </w:rPr>
              <w:t>ube. The ad was being in finalist for Cannes Awards</w:t>
            </w:r>
            <w:r w:rsidR="00C05E72">
              <w:rPr>
                <w:rFonts w:ascii="Times New Roman" w:hAnsi="Times New Roman"/>
                <w:sz w:val="24"/>
                <w:szCs w:val="24"/>
                <w:lang w:bidi="th-TH"/>
              </w:rPr>
              <w:t xml:space="preserve"> 2015</w:t>
            </w:r>
            <w:r>
              <w:rPr>
                <w:rFonts w:ascii="Times New Roman" w:hAnsi="Times New Roman"/>
                <w:sz w:val="24"/>
                <w:szCs w:val="24"/>
                <w:lang w:bidi="th-TH"/>
              </w:rPr>
              <w:t xml:space="preserve">. </w:t>
            </w:r>
          </w:p>
          <w:p w:rsidR="00C05E72" w:rsidRDefault="000912CC" w:rsidP="00C72CAC">
            <w:pPr>
              <w:pStyle w:val="Achievement"/>
              <w:numPr>
                <w:ilvl w:val="0"/>
                <w:numId w:val="0"/>
              </w:numPr>
              <w:ind w:left="360"/>
              <w:rPr>
                <w:rFonts w:ascii="Times New Roman" w:hAnsi="Times New Roman"/>
                <w:sz w:val="24"/>
                <w:szCs w:val="24"/>
                <w:lang w:bidi="th-TH"/>
              </w:rPr>
            </w:pPr>
            <w:hyperlink r:id="rId18" w:history="1">
              <w:r w:rsidR="00C05E72" w:rsidRPr="00FD4E1E">
                <w:rPr>
                  <w:rStyle w:val="Hyperlink"/>
                  <w:rFonts w:ascii="Times New Roman" w:hAnsi="Times New Roman"/>
                  <w:sz w:val="24"/>
                  <w:szCs w:val="24"/>
                  <w:lang w:bidi="th-TH"/>
                </w:rPr>
                <w:t>https://youtu.be/mkiFwHizO_E</w:t>
              </w:r>
            </w:hyperlink>
          </w:p>
          <w:p w:rsidR="00C72CAC" w:rsidRDefault="00C72CAC" w:rsidP="00C72CAC">
            <w:pPr>
              <w:pStyle w:val="Achievement"/>
              <w:numPr>
                <w:ilvl w:val="0"/>
                <w:numId w:val="0"/>
              </w:numPr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C05E72" w:rsidRDefault="00C05E72" w:rsidP="00C05E72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Finalist of Gl</w:t>
            </w:r>
            <w:r w:rsidRPr="00C05E72">
              <w:rPr>
                <w:rFonts w:ascii="Times New Roman" w:hAnsi="Times New Roman"/>
                <w:sz w:val="24"/>
                <w:szCs w:val="24"/>
              </w:rPr>
              <w:t xml:space="preserve">obal Crystal Tree Awards 2015 by KC Global Sustainability, North America for the project “Reduce Today, Respect Tomorrow”  </w:t>
            </w:r>
          </w:p>
          <w:p w:rsidR="00C72CAC" w:rsidRDefault="000912CC" w:rsidP="00C72CAC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  <w:hyperlink r:id="rId19" w:history="1">
              <w:r w:rsidR="00C72CAC" w:rsidRPr="00FD4E1E">
                <w:rPr>
                  <w:rStyle w:val="Hyperlink"/>
                  <w:rFonts w:ascii="Times New Roman" w:hAnsi="Times New Roman"/>
                  <w:sz w:val="24"/>
                  <w:szCs w:val="24"/>
                </w:rPr>
                <w:t>https://youtu.be/LPa3S6t5snM</w:t>
              </w:r>
            </w:hyperlink>
          </w:p>
          <w:p w:rsidR="00790DE1" w:rsidRDefault="00790DE1" w:rsidP="00790DE1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  <w:lang w:bidi="th-TH"/>
              </w:rPr>
            </w:pPr>
          </w:p>
          <w:p w:rsidR="00790DE1" w:rsidRDefault="00C72CAC" w:rsidP="00790DE1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  <w:lang w:bidi="th-TH"/>
              </w:rPr>
            </w:pPr>
            <w:r>
              <w:rPr>
                <w:noProof/>
                <w:lang w:bidi="th-TH"/>
              </w:rPr>
              <w:drawing>
                <wp:inline distT="0" distB="0" distL="0" distR="0" wp14:anchorId="12C1613E" wp14:editId="1FBC3010">
                  <wp:extent cx="1793781" cy="9144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03438" cy="919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4"/>
                <w:szCs w:val="24"/>
                <w:lang w:bidi="th-TH"/>
              </w:rPr>
              <w:t xml:space="preserve">    </w:t>
            </w:r>
            <w:r w:rsidR="00C05E72">
              <w:rPr>
                <w:noProof/>
                <w:lang w:bidi="th-TH"/>
              </w:rPr>
              <w:drawing>
                <wp:inline distT="0" distB="0" distL="0" distR="0" wp14:anchorId="691D3984" wp14:editId="22CA2C00">
                  <wp:extent cx="1848911" cy="92018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6168" t="23703"/>
                          <a:stretch/>
                        </pic:blipFill>
                        <pic:spPr bwMode="auto">
                          <a:xfrm>
                            <a:off x="0" y="0"/>
                            <a:ext cx="1859876" cy="92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90DE1" w:rsidRDefault="00790DE1" w:rsidP="00790DE1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C05E72" w:rsidRDefault="00C05E72" w:rsidP="00790DE1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796460" w:rsidRPr="003217CE" w:rsidRDefault="00796460" w:rsidP="00796460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bidi="th-TH"/>
              </w:rPr>
              <w:drawing>
                <wp:anchor distT="0" distB="0" distL="114300" distR="114300" simplePos="0" relativeHeight="251725312" behindDoc="1" locked="0" layoutInCell="1" allowOverlap="1" wp14:anchorId="4AB18C70" wp14:editId="18659322">
                  <wp:simplePos x="0" y="0"/>
                  <wp:positionH relativeFrom="column">
                    <wp:posOffset>2115820</wp:posOffset>
                  </wp:positionH>
                  <wp:positionV relativeFrom="paragraph">
                    <wp:posOffset>77470</wp:posOffset>
                  </wp:positionV>
                  <wp:extent cx="1216025" cy="524510"/>
                  <wp:effectExtent l="0" t="0" r="3175" b="8890"/>
                  <wp:wrapThrough wrapText="bothSides">
                    <wp:wrapPolygon edited="0">
                      <wp:start x="0" y="0"/>
                      <wp:lineTo x="0" y="21182"/>
                      <wp:lineTo x="21318" y="21182"/>
                      <wp:lineTo x="21318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25" cy="52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b/>
                <w:bCs/>
                <w:noProof/>
                <w:sz w:val="24"/>
                <w:szCs w:val="24"/>
                <w:lang w:bidi="th-TH"/>
              </w:rPr>
              <w:drawing>
                <wp:anchor distT="0" distB="0" distL="114300" distR="114300" simplePos="0" relativeHeight="251669504" behindDoc="1" locked="0" layoutInCell="1" allowOverlap="1" wp14:anchorId="0BCA4F27" wp14:editId="6B4B4FCD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145415</wp:posOffset>
                  </wp:positionV>
                  <wp:extent cx="1963420" cy="411480"/>
                  <wp:effectExtent l="0" t="0" r="0" b="7620"/>
                  <wp:wrapThrough wrapText="bothSides">
                    <wp:wrapPolygon edited="0">
                      <wp:start x="0" y="0"/>
                      <wp:lineTo x="0" y="21000"/>
                      <wp:lineTo x="21376" y="21000"/>
                      <wp:lineTo x="21376" y="0"/>
                      <wp:lineTo x="0" y="0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WP logo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42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th-TH"/>
              </w:rPr>
              <w:drawing>
                <wp:anchor distT="0" distB="0" distL="114300" distR="114300" simplePos="0" relativeHeight="251726336" behindDoc="1" locked="0" layoutInCell="1" allowOverlap="1" wp14:anchorId="434153FF" wp14:editId="3C404676">
                  <wp:simplePos x="0" y="0"/>
                  <wp:positionH relativeFrom="column">
                    <wp:posOffset>3427730</wp:posOffset>
                  </wp:positionH>
                  <wp:positionV relativeFrom="paragraph">
                    <wp:posOffset>78105</wp:posOffset>
                  </wp:positionV>
                  <wp:extent cx="858520" cy="485775"/>
                  <wp:effectExtent l="0" t="0" r="0" b="9525"/>
                  <wp:wrapThrough wrapText="bothSides">
                    <wp:wrapPolygon edited="0">
                      <wp:start x="0" y="0"/>
                      <wp:lineTo x="0" y="21176"/>
                      <wp:lineTo x="21089" y="21176"/>
                      <wp:lineTo x="21089" y="0"/>
                      <wp:lineTo x="0" y="0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52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176D6" w:rsidRDefault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5176D6" w:rsidRDefault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5176D6" w:rsidRDefault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5176D6" w:rsidRDefault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5176D6" w:rsidRDefault="005176D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C05E72" w:rsidRDefault="00C05E72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C05E72" w:rsidRDefault="00C05E72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C05E72" w:rsidRDefault="00C05E72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04F5E" w:rsidRDefault="00404F5E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 xml:space="preserve">Jan 2011 – </w:t>
            </w:r>
            <w:r w:rsidR="005176D6">
              <w:rPr>
                <w:rFonts w:ascii="Times New Roman" w:hAnsi="Times New Roman"/>
                <w:b/>
                <w:bCs/>
                <w:sz w:val="24"/>
                <w:szCs w:val="24"/>
              </w:rPr>
              <w:t>Aug 2013</w:t>
            </w:r>
            <w:r w:rsidR="003217C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</w:t>
            </w:r>
            <w:r w:rsidR="0072054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LF Asia </w:t>
            </w:r>
            <w:r w:rsidR="002E70D7">
              <w:rPr>
                <w:rFonts w:ascii="Times New Roman" w:hAnsi="Times New Roman"/>
                <w:b/>
                <w:bCs/>
                <w:sz w:val="24"/>
                <w:szCs w:val="24"/>
              </w:rPr>
              <w:t>(</w:t>
            </w:r>
            <w:r w:rsidR="00720546">
              <w:rPr>
                <w:rFonts w:ascii="Times New Roman" w:hAnsi="Times New Roman"/>
                <w:b/>
                <w:bCs/>
                <w:sz w:val="24"/>
                <w:szCs w:val="24"/>
              </w:rPr>
              <w:t>Thailand</w:t>
            </w:r>
            <w:r w:rsidR="002E70D7">
              <w:rPr>
                <w:rFonts w:ascii="Times New Roman" w:hAnsi="Times New Roman"/>
                <w:b/>
                <w:bCs/>
                <w:sz w:val="24"/>
                <w:szCs w:val="24"/>
              </w:rPr>
              <w:t>)</w:t>
            </w:r>
            <w:r w:rsidR="0072054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="002E70D7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Co., </w:t>
            </w:r>
            <w:r w:rsidR="0072054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Ltd. </w:t>
            </w:r>
          </w:p>
          <w:p w:rsidR="00404F5E" w:rsidRDefault="00720546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Senior </w:t>
            </w:r>
            <w:r w:rsidR="00404F5E">
              <w:rPr>
                <w:rFonts w:ascii="Times New Roman" w:hAnsi="Times New Roman"/>
                <w:b/>
                <w:bCs/>
                <w:sz w:val="24"/>
                <w:szCs w:val="24"/>
              </w:rPr>
              <w:t>Manager –</w:t>
            </w:r>
            <w:r w:rsidR="00F41BF5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Marketing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and Business Development</w:t>
            </w:r>
          </w:p>
          <w:p w:rsidR="00720546" w:rsidRDefault="00720546" w:rsidP="006A52B7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20546">
              <w:rPr>
                <w:rFonts w:ascii="Times New Roman" w:hAnsi="Times New Roman"/>
                <w:sz w:val="24"/>
                <w:szCs w:val="24"/>
              </w:rPr>
              <w:t xml:space="preserve">Initiate and </w:t>
            </w:r>
            <w:r>
              <w:rPr>
                <w:rFonts w:ascii="Times New Roman" w:hAnsi="Times New Roman"/>
                <w:sz w:val="24"/>
                <w:szCs w:val="24"/>
              </w:rPr>
              <w:t>develop marketing</w:t>
            </w:r>
            <w:r w:rsidR="00C6125F">
              <w:rPr>
                <w:rFonts w:ascii="Times New Roman" w:hAnsi="Times New Roman"/>
                <w:sz w:val="24"/>
                <w:szCs w:val="24"/>
              </w:rPr>
              <w:t xml:space="preserve"> strategies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to achieve business objectives and higher </w:t>
            </w:r>
            <w:r w:rsidR="00141416">
              <w:rPr>
                <w:rFonts w:ascii="Times New Roman" w:hAnsi="Times New Roman"/>
                <w:sz w:val="24"/>
                <w:szCs w:val="24"/>
              </w:rPr>
              <w:t xml:space="preserve">sales </w:t>
            </w:r>
            <w:r>
              <w:rPr>
                <w:rFonts w:ascii="Times New Roman" w:hAnsi="Times New Roman"/>
                <w:sz w:val="24"/>
                <w:szCs w:val="24"/>
              </w:rPr>
              <w:t>growth</w:t>
            </w:r>
            <w:r w:rsidR="006E20EF">
              <w:rPr>
                <w:rFonts w:ascii="Times New Roman" w:hAnsi="Times New Roman"/>
                <w:sz w:val="24"/>
                <w:szCs w:val="24"/>
              </w:rPr>
              <w:t xml:space="preserve"> for responsible brands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20546" w:rsidRDefault="00720546" w:rsidP="006A52B7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Manage effective strategi</w:t>
            </w:r>
            <w:r w:rsidR="00394415">
              <w:rPr>
                <w:rFonts w:ascii="Times New Roman" w:hAnsi="Times New Roman"/>
                <w:sz w:val="24"/>
                <w:szCs w:val="24"/>
              </w:rPr>
              <w:t>c implementation at store level through Marketing team, Sales team, and Merchandiser</w:t>
            </w:r>
            <w:r w:rsidR="006E20E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94415">
              <w:rPr>
                <w:rFonts w:ascii="Times New Roman" w:hAnsi="Times New Roman"/>
                <w:sz w:val="24"/>
                <w:szCs w:val="24"/>
              </w:rPr>
              <w:t>team</w:t>
            </w:r>
          </w:p>
          <w:p w:rsidR="00720546" w:rsidRDefault="00394415" w:rsidP="006A52B7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Efficiently control trading agreement and trade spending budgets to optimize the benefits for brands’ owners.</w:t>
            </w:r>
          </w:p>
          <w:p w:rsidR="00394415" w:rsidRDefault="00394415" w:rsidP="006A52B7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Enhance business opportunities for the company though new products sourcing </w:t>
            </w:r>
            <w:r w:rsidR="00141416">
              <w:rPr>
                <w:rFonts w:ascii="Times New Roman" w:hAnsi="Times New Roman"/>
                <w:sz w:val="24"/>
                <w:szCs w:val="24"/>
              </w:rPr>
              <w:t>and business alliance with new P</w:t>
            </w:r>
            <w:r>
              <w:rPr>
                <w:rFonts w:ascii="Times New Roman" w:hAnsi="Times New Roman"/>
                <w:sz w:val="24"/>
                <w:szCs w:val="24"/>
              </w:rPr>
              <w:t>rincipals.</w:t>
            </w:r>
          </w:p>
          <w:p w:rsidR="00D83837" w:rsidRDefault="00D83837" w:rsidP="00D83837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Effic</w:t>
            </w:r>
            <w:r w:rsidR="00F520F6">
              <w:rPr>
                <w:rFonts w:ascii="Times New Roman" w:hAnsi="Times New Roman"/>
                <w:sz w:val="24"/>
                <w:szCs w:val="24"/>
              </w:rPr>
              <w:t>iently manage P&amp;L of each brand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meet the company’s financial target.</w:t>
            </w:r>
          </w:p>
          <w:p w:rsidR="003217CE" w:rsidRDefault="00F41BF5" w:rsidP="003217C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Enhance business opportunities in Indochina market</w:t>
            </w:r>
          </w:p>
          <w:p w:rsidR="005E0C51" w:rsidRDefault="00A1286B" w:rsidP="003217C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3217CE">
              <w:rPr>
                <w:rFonts w:ascii="Times New Roman" w:hAnsi="Times New Roman"/>
                <w:sz w:val="24"/>
                <w:szCs w:val="24"/>
              </w:rPr>
              <w:t xml:space="preserve">Supervise Trade Marketing team, Demand Planning,  and </w:t>
            </w:r>
            <w:proofErr w:type="spellStart"/>
            <w:r w:rsidRPr="003217CE">
              <w:rPr>
                <w:rFonts w:ascii="Times New Roman" w:hAnsi="Times New Roman"/>
                <w:sz w:val="24"/>
                <w:szCs w:val="24"/>
              </w:rPr>
              <w:t>Jaspal</w:t>
            </w:r>
            <w:proofErr w:type="spellEnd"/>
            <w:r w:rsidRPr="003217CE">
              <w:rPr>
                <w:rFonts w:ascii="Times New Roman" w:hAnsi="Times New Roman"/>
                <w:sz w:val="24"/>
                <w:szCs w:val="24"/>
              </w:rPr>
              <w:t xml:space="preserve"> Exclusive Sales team</w:t>
            </w:r>
          </w:p>
          <w:p w:rsidR="006E20EF" w:rsidRPr="003217CE" w:rsidRDefault="006E20EF" w:rsidP="006E20EF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6E20EF" w:rsidRPr="00796460" w:rsidRDefault="006E20EF" w:rsidP="006E20EF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96460">
              <w:rPr>
                <w:rFonts w:ascii="Times New Roman" w:hAnsi="Times New Roman"/>
                <w:b/>
                <w:bCs/>
                <w:sz w:val="24"/>
                <w:szCs w:val="24"/>
              </w:rPr>
              <w:t>Key Achievements:</w:t>
            </w:r>
          </w:p>
          <w:p w:rsidR="006E20EF" w:rsidRPr="006E20EF" w:rsidRDefault="006E20EF" w:rsidP="00084B7C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E20EF">
              <w:rPr>
                <w:rFonts w:ascii="Times New Roman" w:hAnsi="Times New Roman"/>
                <w:sz w:val="24"/>
                <w:szCs w:val="24"/>
              </w:rPr>
              <w:t>Successfully gain new businesses into business portfolio deliver profit higher than the target each year.</w:t>
            </w:r>
          </w:p>
          <w:p w:rsidR="005E0C51" w:rsidRDefault="00F2502F" w:rsidP="005E0C51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bidi="th-TH"/>
              </w:rPr>
              <w:drawing>
                <wp:anchor distT="0" distB="0" distL="114300" distR="114300" simplePos="0" relativeHeight="251701760" behindDoc="0" locked="0" layoutInCell="1" allowOverlap="1" wp14:anchorId="6D9E8D17" wp14:editId="76979719">
                  <wp:simplePos x="0" y="0"/>
                  <wp:positionH relativeFrom="column">
                    <wp:posOffset>1307813</wp:posOffset>
                  </wp:positionH>
                  <wp:positionV relativeFrom="paragraph">
                    <wp:posOffset>75682</wp:posOffset>
                  </wp:positionV>
                  <wp:extent cx="749935" cy="499745"/>
                  <wp:effectExtent l="0" t="0" r="0" b="0"/>
                  <wp:wrapNone/>
                  <wp:docPr id="2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935" cy="49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th-TH"/>
              </w:rPr>
              <w:drawing>
                <wp:anchor distT="0" distB="0" distL="114300" distR="114300" simplePos="0" relativeHeight="251684352" behindDoc="0" locked="0" layoutInCell="1" allowOverlap="1" wp14:anchorId="308CA214" wp14:editId="1E32A6D2">
                  <wp:simplePos x="0" y="0"/>
                  <wp:positionH relativeFrom="column">
                    <wp:posOffset>2347507</wp:posOffset>
                  </wp:positionH>
                  <wp:positionV relativeFrom="paragraph">
                    <wp:posOffset>90750</wp:posOffset>
                  </wp:positionV>
                  <wp:extent cx="862330" cy="405130"/>
                  <wp:effectExtent l="0" t="0" r="0" b="0"/>
                  <wp:wrapNone/>
                  <wp:docPr id="25" name="Picture 5" descr="LOGO  BERMAN 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  BERMAN 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clrChange>
                              <a:clrFrom>
                                <a:srgbClr val="000000"/>
                              </a:clrFrom>
                              <a:clrTo>
                                <a:srgbClr val="000000">
                                  <a:alpha val="0"/>
                                </a:srgbClr>
                              </a:clrTo>
                            </a:clrChange>
                            <a:lum bright="-8000"/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330" cy="40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th-TH"/>
              </w:rPr>
              <w:drawing>
                <wp:anchor distT="0" distB="0" distL="114300" distR="114300" simplePos="0" relativeHeight="251655680" behindDoc="0" locked="0" layoutInCell="1" allowOverlap="1" wp14:anchorId="183679B1" wp14:editId="7CE74600">
                  <wp:simplePos x="0" y="0"/>
                  <wp:positionH relativeFrom="column">
                    <wp:posOffset>3261682</wp:posOffset>
                  </wp:positionH>
                  <wp:positionV relativeFrom="paragraph">
                    <wp:posOffset>129888</wp:posOffset>
                  </wp:positionV>
                  <wp:extent cx="923925" cy="352425"/>
                  <wp:effectExtent l="0" t="0" r="0" b="0"/>
                  <wp:wrapNone/>
                  <wp:docPr id="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noProof/>
                <w:sz w:val="24"/>
                <w:szCs w:val="24"/>
                <w:lang w:bidi="th-TH"/>
              </w:rPr>
              <w:drawing>
                <wp:anchor distT="0" distB="0" distL="114300" distR="114300" simplePos="0" relativeHeight="251672064" behindDoc="0" locked="0" layoutInCell="1" allowOverlap="1" wp14:anchorId="4F7571E0" wp14:editId="679E6C39">
                  <wp:simplePos x="0" y="0"/>
                  <wp:positionH relativeFrom="column">
                    <wp:posOffset>4260654</wp:posOffset>
                  </wp:positionH>
                  <wp:positionV relativeFrom="paragraph">
                    <wp:posOffset>90922</wp:posOffset>
                  </wp:positionV>
                  <wp:extent cx="590550" cy="381000"/>
                  <wp:effectExtent l="0" t="0" r="0" b="0"/>
                  <wp:wrapNone/>
                  <wp:docPr id="6" name="Picture 2" descr="V slim logo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 descr="V slim logo.bmp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th-TH"/>
              </w:rPr>
              <w:drawing>
                <wp:anchor distT="0" distB="0" distL="114300" distR="114300" simplePos="0" relativeHeight="251629056" behindDoc="0" locked="0" layoutInCell="1" allowOverlap="1" wp14:anchorId="43AABC58" wp14:editId="08085C8E">
                  <wp:simplePos x="0" y="0"/>
                  <wp:positionH relativeFrom="column">
                    <wp:posOffset>182683</wp:posOffset>
                  </wp:positionH>
                  <wp:positionV relativeFrom="paragraph">
                    <wp:posOffset>142481</wp:posOffset>
                  </wp:positionV>
                  <wp:extent cx="965835" cy="396240"/>
                  <wp:effectExtent l="0" t="0" r="5715" b="3810"/>
                  <wp:wrapNone/>
                  <wp:docPr id="8" name="Picture 8" descr="http://www.medcitynews.com/wordpress/wp-content/uploads/abbott-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medcitynews.com/wordpress/wp-content/uploads/abbott-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r:link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835" cy="39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E0C51" w:rsidRDefault="005E0C51" w:rsidP="005E0C51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 w:rsidP="005E0C51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AD0FE0" w:rsidRDefault="005E0C51" w:rsidP="00084B7C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bidi="th-TH"/>
              </w:rPr>
              <w:t xml:space="preserve"> </w:t>
            </w:r>
            <w:r w:rsidR="0039441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9441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D53A1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E531A0">
              <w:rPr>
                <w:rFonts w:ascii="Times New Roman" w:hAnsi="Times New Roman"/>
                <w:noProof/>
                <w:sz w:val="24"/>
                <w:szCs w:val="24"/>
                <w:lang w:bidi="th-TH"/>
              </w:rPr>
              <w:t xml:space="preserve">                                              </w:t>
            </w:r>
          </w:p>
          <w:p w:rsidR="00084B7C" w:rsidRDefault="00084B7C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04F5E" w:rsidRPr="00C425EE" w:rsidRDefault="005E0C51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Ma</w:t>
            </w:r>
            <w:r w:rsidR="00404F5E" w:rsidRPr="007518F1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y 2003 – </w:t>
            </w:r>
            <w:r w:rsidR="00404F5E">
              <w:rPr>
                <w:rFonts w:ascii="Times New Roman" w:hAnsi="Times New Roman"/>
                <w:b/>
                <w:bCs/>
                <w:sz w:val="24"/>
                <w:szCs w:val="24"/>
              </w:rPr>
              <w:t>Dec 2010</w:t>
            </w:r>
            <w:r w:rsidR="00404F5E" w:rsidRPr="00C425E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404F5E"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>AB Food &amp; Beverages (Thailand) Ltd.</w:t>
            </w:r>
          </w:p>
          <w:p w:rsidR="00404F5E" w:rsidRDefault="00404F5E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8507C">
              <w:rPr>
                <w:rFonts w:ascii="Times New Roman" w:hAnsi="Times New Roman"/>
                <w:sz w:val="24"/>
                <w:szCs w:val="24"/>
              </w:rPr>
              <w:t>May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78507C">
              <w:rPr>
                <w:rFonts w:ascii="Times New Roman" w:hAnsi="Times New Roman"/>
                <w:sz w:val="24"/>
                <w:szCs w:val="24"/>
              </w:rPr>
              <w:t>2003- September 2004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>Trade Marketing Manager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– Modern Trade</w:t>
            </w:r>
          </w:p>
          <w:p w:rsidR="00404F5E" w:rsidRPr="00C425EE" w:rsidRDefault="00404F5E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93181D">
              <w:rPr>
                <w:rFonts w:ascii="Times New Roman" w:hAnsi="Times New Roman"/>
                <w:sz w:val="24"/>
                <w:szCs w:val="24"/>
              </w:rPr>
              <w:t xml:space="preserve">October 2004 – </w:t>
            </w:r>
            <w:r w:rsidR="0093181D" w:rsidRPr="0093181D">
              <w:rPr>
                <w:rFonts w:ascii="Times New Roman" w:hAnsi="Times New Roman"/>
                <w:sz w:val="24"/>
                <w:szCs w:val="24"/>
              </w:rPr>
              <w:t>Dec 2010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Trade Marketing Manager – General Trade</w:t>
            </w:r>
          </w:p>
          <w:p w:rsidR="00404F5E" w:rsidRPr="00C425EE" w:rsidRDefault="00404F5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Responsible for channels performance and target achievement.</w:t>
            </w:r>
          </w:p>
          <w:p w:rsidR="00404F5E" w:rsidRPr="00C425EE" w:rsidRDefault="00404F5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 xml:space="preserve">Initiate and implement effective trade commercial strategies </w:t>
            </w:r>
            <w:r>
              <w:rPr>
                <w:rFonts w:ascii="Times New Roman" w:hAnsi="Times New Roman"/>
                <w:sz w:val="24"/>
                <w:szCs w:val="24"/>
              </w:rPr>
              <w:t>and annual business review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 by channels, by regions, and by accounts.</w:t>
            </w:r>
          </w:p>
          <w:p w:rsidR="00404F5E" w:rsidRDefault="00404F5E" w:rsidP="00C804AB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Analyze and set standard assortment and distribution target of each product to match shoppers’ needs in different channels and shop types.  </w:t>
            </w:r>
          </w:p>
          <w:p w:rsidR="00404F5E" w:rsidRPr="001E77C8" w:rsidRDefault="00404F5E" w:rsidP="00C804AB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Effectively p</w:t>
            </w:r>
            <w:r w:rsidRPr="001E77C8">
              <w:rPr>
                <w:rFonts w:ascii="Times New Roman" w:hAnsi="Times New Roman"/>
                <w:sz w:val="24"/>
                <w:szCs w:val="24"/>
              </w:rPr>
              <w:t>lan in-store promotion with integrated marketing concept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by focusing on compet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itive analysis and </w:t>
            </w:r>
            <w:r>
              <w:rPr>
                <w:rFonts w:ascii="Times New Roman" w:hAnsi="Times New Roman"/>
                <w:sz w:val="24"/>
                <w:szCs w:val="24"/>
              </w:rPr>
              <w:t>program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 ev</w:t>
            </w:r>
            <w:r>
              <w:rPr>
                <w:rFonts w:ascii="Times New Roman" w:hAnsi="Times New Roman"/>
                <w:sz w:val="24"/>
                <w:szCs w:val="24"/>
              </w:rPr>
              <w:t>aluation.</w:t>
            </w:r>
          </w:p>
          <w:p w:rsidR="00404F5E" w:rsidRPr="00C425EE" w:rsidRDefault="00404F5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Analyze and efficiently c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ontrol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trading agreement and all trade 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>spending budget</w:t>
            </w:r>
            <w:r>
              <w:rPr>
                <w:rFonts w:ascii="Times New Roman" w:hAnsi="Times New Roman"/>
                <w:sz w:val="24"/>
                <w:szCs w:val="24"/>
              </w:rPr>
              <w:t>s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04F5E" w:rsidRDefault="00404F5E" w:rsidP="0078507C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 xml:space="preserve">Support Sales Team Management by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setting up KPI, 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>identifying training requirements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 and facilitate the training.</w:t>
            </w:r>
          </w:p>
          <w:p w:rsidR="009D3575" w:rsidRDefault="00404F5E" w:rsidP="009D3575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Ensure field excellence through PC girls and Merchandiser team management.</w:t>
            </w:r>
          </w:p>
          <w:p w:rsidR="00EB0A07" w:rsidRDefault="00404F5E" w:rsidP="009D3575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D3575">
              <w:rPr>
                <w:rFonts w:ascii="Times New Roman" w:hAnsi="Times New Roman"/>
                <w:sz w:val="24"/>
                <w:szCs w:val="24"/>
              </w:rPr>
              <w:t>Supervise and coach Channel Manager (Cash Van Operation) and Promotion Manager (PC Team)</w:t>
            </w:r>
          </w:p>
          <w:p w:rsidR="00084B7C" w:rsidRDefault="00084B7C" w:rsidP="00084B7C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6E20EF" w:rsidRPr="00796460" w:rsidRDefault="006E20EF" w:rsidP="006E20EF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96460">
              <w:rPr>
                <w:rFonts w:ascii="Times New Roman" w:hAnsi="Times New Roman"/>
                <w:b/>
                <w:bCs/>
                <w:sz w:val="24"/>
                <w:szCs w:val="24"/>
              </w:rPr>
              <w:t>Key Achievements:</w:t>
            </w:r>
          </w:p>
          <w:p w:rsidR="00F707AD" w:rsidRDefault="00084B7C" w:rsidP="00164BB0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bidi="th-TH"/>
              </w:rPr>
              <w:drawing>
                <wp:anchor distT="0" distB="0" distL="114300" distR="114300" simplePos="0" relativeHeight="251724288" behindDoc="1" locked="0" layoutInCell="1" allowOverlap="1" wp14:anchorId="2E4A5131" wp14:editId="7419A1A2">
                  <wp:simplePos x="0" y="0"/>
                  <wp:positionH relativeFrom="column">
                    <wp:posOffset>1729105</wp:posOffset>
                  </wp:positionH>
                  <wp:positionV relativeFrom="paragraph">
                    <wp:posOffset>507365</wp:posOffset>
                  </wp:positionV>
                  <wp:extent cx="1371600" cy="400050"/>
                  <wp:effectExtent l="0" t="0" r="0" b="0"/>
                  <wp:wrapThrough wrapText="bothSides">
                    <wp:wrapPolygon edited="0">
                      <wp:start x="0" y="0"/>
                      <wp:lineTo x="0" y="20571"/>
                      <wp:lineTo x="21300" y="20571"/>
                      <wp:lineTo x="21300" y="0"/>
                      <wp:lineTo x="0" y="0"/>
                    </wp:wrapPolygon>
                  </wp:wrapThrough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noProof/>
                <w:sz w:val="24"/>
                <w:szCs w:val="24"/>
                <w:lang w:bidi="th-TH"/>
              </w:rPr>
              <w:drawing>
                <wp:anchor distT="0" distB="0" distL="114300" distR="114300" simplePos="0" relativeHeight="251728384" behindDoc="1" locked="0" layoutInCell="1" allowOverlap="1" wp14:anchorId="5BB33759" wp14:editId="055F263B">
                  <wp:simplePos x="0" y="0"/>
                  <wp:positionH relativeFrom="column">
                    <wp:posOffset>965200</wp:posOffset>
                  </wp:positionH>
                  <wp:positionV relativeFrom="paragraph">
                    <wp:posOffset>431800</wp:posOffset>
                  </wp:positionV>
                  <wp:extent cx="694055" cy="609600"/>
                  <wp:effectExtent l="0" t="0" r="0" b="0"/>
                  <wp:wrapThrough wrapText="bothSides">
                    <wp:wrapPolygon edited="0">
                      <wp:start x="0" y="0"/>
                      <wp:lineTo x="0" y="20925"/>
                      <wp:lineTo x="20750" y="20925"/>
                      <wp:lineTo x="20750" y="0"/>
                      <wp:lineTo x="0" y="0"/>
                    </wp:wrapPolygon>
                  </wp:wrapThrough>
                  <wp:docPr id="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055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20EF" w:rsidRPr="00084B7C">
              <w:rPr>
                <w:rFonts w:ascii="Times New Roman" w:hAnsi="Times New Roman"/>
                <w:sz w:val="24"/>
                <w:szCs w:val="24"/>
              </w:rPr>
              <w:t>Successfully</w:t>
            </w:r>
            <w:r w:rsidRPr="00084B7C">
              <w:rPr>
                <w:rFonts w:ascii="Times New Roman" w:hAnsi="Times New Roman"/>
                <w:sz w:val="24"/>
                <w:szCs w:val="24"/>
              </w:rPr>
              <w:t xml:space="preserve"> launch of “Ovaltine Club”</w:t>
            </w:r>
            <w:r w:rsidR="006E20EF" w:rsidRPr="00084B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84B7C"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6E20EF" w:rsidRPr="00084B7C">
              <w:rPr>
                <w:rFonts w:ascii="Times New Roman" w:hAnsi="Times New Roman"/>
                <w:sz w:val="24"/>
                <w:szCs w:val="24"/>
              </w:rPr>
              <w:t>gain</w:t>
            </w:r>
            <w:r w:rsidRPr="00084B7C">
              <w:rPr>
                <w:rFonts w:ascii="Times New Roman" w:hAnsi="Times New Roman"/>
                <w:sz w:val="24"/>
                <w:szCs w:val="24"/>
              </w:rPr>
              <w:t xml:space="preserve"> loyalty from end consumer via point collection and consumer activities </w:t>
            </w:r>
          </w:p>
          <w:p w:rsidR="00084B7C" w:rsidRDefault="00084B7C" w:rsidP="00084B7C">
            <w:pPr>
              <w:pStyle w:val="Achievement"/>
              <w:numPr>
                <w:ilvl w:val="0"/>
                <w:numId w:val="0"/>
              </w:numPr>
              <w:ind w:left="360" w:hanging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084B7C" w:rsidRDefault="00084B7C" w:rsidP="00084B7C">
            <w:pPr>
              <w:pStyle w:val="Achievement"/>
              <w:numPr>
                <w:ilvl w:val="0"/>
                <w:numId w:val="0"/>
              </w:numPr>
              <w:ind w:left="360" w:hanging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084B7C" w:rsidRPr="00F41BF5" w:rsidRDefault="00084B7C" w:rsidP="00084B7C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 w:rsidP="005E0C51">
            <w:pPr>
              <w:pStyle w:val="Achievement"/>
              <w:numPr>
                <w:ilvl w:val="0"/>
                <w:numId w:val="0"/>
              </w:numPr>
              <w:ind w:left="360" w:hanging="360"/>
              <w:jc w:val="left"/>
              <w:rPr>
                <w:rFonts w:ascii="Times New Roman" w:hAnsi="Times New Roman"/>
                <w:noProof/>
                <w:sz w:val="24"/>
                <w:szCs w:val="24"/>
                <w:lang w:bidi="th-TH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bidi="th-TH"/>
              </w:rPr>
              <w:t xml:space="preserve">                                   </w:t>
            </w:r>
          </w:p>
          <w:p w:rsidR="005E0C51" w:rsidRPr="00C425EE" w:rsidRDefault="005E0C51" w:rsidP="00A47BF1">
            <w:pPr>
              <w:pStyle w:val="Achievement"/>
              <w:numPr>
                <w:ilvl w:val="0"/>
                <w:numId w:val="0"/>
              </w:numPr>
              <w:ind w:left="360" w:hanging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04F5E" w:rsidRPr="00C425EE" w:rsidTr="00EB0A07">
        <w:trPr>
          <w:trHeight w:val="70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04F5E" w:rsidRDefault="00404F5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E0C51" w:rsidRPr="00C425EE" w:rsidRDefault="005E0C5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A07" w:rsidRDefault="00EB0A07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04F5E" w:rsidRPr="00C425EE" w:rsidRDefault="00404F5E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518F1">
              <w:rPr>
                <w:rFonts w:ascii="Times New Roman" w:hAnsi="Times New Roman"/>
                <w:b/>
                <w:bCs/>
                <w:sz w:val="24"/>
                <w:szCs w:val="24"/>
              </w:rPr>
              <w:t>Jan. 2001 – Apr. 2003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>Dumex</w:t>
            </w:r>
            <w:proofErr w:type="spellEnd"/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Ltd.</w:t>
            </w:r>
          </w:p>
          <w:p w:rsidR="00404F5E" w:rsidRDefault="00404F5E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Jan. 2001- Jun. 2002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Promotion Manager </w:t>
            </w:r>
          </w:p>
          <w:p w:rsidR="00404F5E" w:rsidRDefault="00404F5E" w:rsidP="00C425E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Manage Promotion team of 100 forces – PC Girls and Merchandisers to ensure in-store excellence.</w:t>
            </w:r>
          </w:p>
          <w:p w:rsidR="00404F5E" w:rsidRDefault="00404F5E" w:rsidP="003016F2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Initiate Promotion team working manual and set up Performance Measurement Standard for the team </w:t>
            </w:r>
          </w:p>
          <w:p w:rsidR="00404F5E" w:rsidRDefault="00404F5E" w:rsidP="003016F2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Conduct intensive training to level up PC knowledge and selling skills</w:t>
            </w:r>
          </w:p>
          <w:p w:rsidR="00404F5E" w:rsidRDefault="00404F5E" w:rsidP="003016F2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Co-ordinate with Sales team to ensure in-store excellence.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04F5E" w:rsidRDefault="00404F5E" w:rsidP="003016F2">
            <w:pPr>
              <w:pStyle w:val="Achievement"/>
              <w:jc w:val="left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Support Trade Marketing activities by providing insightful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 information on trade activities and analysis through monthly trade marketing reports.</w:t>
            </w:r>
          </w:p>
          <w:p w:rsidR="00404F5E" w:rsidRDefault="00404F5E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Jul. 2002- Dec. 2002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Asst. Trade Marketing Manager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– Modern Trade</w:t>
            </w:r>
          </w:p>
          <w:p w:rsidR="00404F5E" w:rsidRPr="00C425EE" w:rsidRDefault="00404F5E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Jan. 2003-Apr. 2003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>Trade Marketing Manager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– Modern Trade</w:t>
            </w:r>
            <w:bookmarkStart w:id="0" w:name="_GoBack"/>
            <w:bookmarkEnd w:id="0"/>
          </w:p>
          <w:p w:rsidR="00404F5E" w:rsidRPr="00C425EE" w:rsidRDefault="00404F5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Initiate and implement annual marketing plans for modern trade channel.</w:t>
            </w:r>
          </w:p>
          <w:p w:rsidR="00404F5E" w:rsidRDefault="00404F5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Supervising Promot</w:t>
            </w:r>
            <w:r>
              <w:rPr>
                <w:rFonts w:ascii="Times New Roman" w:hAnsi="Times New Roman"/>
                <w:sz w:val="24"/>
                <w:szCs w:val="24"/>
              </w:rPr>
              <w:t>ion Manager in managing Promotion Team.</w:t>
            </w:r>
          </w:p>
          <w:p w:rsidR="00404F5E" w:rsidRDefault="00404F5E" w:rsidP="00775715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Strategically plan in-store promotion and co-ordinate with Sales Team to ensure in-store excellence.</w:t>
            </w:r>
          </w:p>
          <w:p w:rsidR="005E0C51" w:rsidRDefault="00F2502F" w:rsidP="005E0C51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bidi="th-TH"/>
              </w:rPr>
              <w:drawing>
                <wp:anchor distT="0" distB="0" distL="114300" distR="114300" simplePos="0" relativeHeight="251644416" behindDoc="0" locked="0" layoutInCell="1" allowOverlap="1" wp14:anchorId="07F07C97" wp14:editId="2FE86341">
                  <wp:simplePos x="0" y="0"/>
                  <wp:positionH relativeFrom="column">
                    <wp:posOffset>1407025</wp:posOffset>
                  </wp:positionH>
                  <wp:positionV relativeFrom="paragraph">
                    <wp:posOffset>139146</wp:posOffset>
                  </wp:positionV>
                  <wp:extent cx="1466850" cy="63817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6190" t="28049" r="61143" b="560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04F5E">
              <w:rPr>
                <w:rFonts w:ascii="Times New Roman" w:hAnsi="Times New Roman"/>
                <w:sz w:val="24"/>
                <w:szCs w:val="24"/>
              </w:rPr>
              <w:t xml:space="preserve">Effectively manage in-store wet-sampling and dry-sampling activities. </w:t>
            </w:r>
          </w:p>
          <w:p w:rsidR="005E0C51" w:rsidRDefault="005E0C51" w:rsidP="00EB0A07">
            <w:pPr>
              <w:pStyle w:val="Achievement"/>
              <w:numPr>
                <w:ilvl w:val="0"/>
                <w:numId w:val="0"/>
              </w:numPr>
              <w:ind w:left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 w:rsidP="005E0C51">
            <w:pPr>
              <w:pStyle w:val="Achievement"/>
              <w:numPr>
                <w:ilvl w:val="0"/>
                <w:numId w:val="0"/>
              </w:numPr>
              <w:ind w:left="360" w:hanging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5E0C51" w:rsidRDefault="005E0C51" w:rsidP="005E0C51">
            <w:pPr>
              <w:pStyle w:val="Achievement"/>
              <w:numPr>
                <w:ilvl w:val="0"/>
                <w:numId w:val="0"/>
              </w:numPr>
              <w:ind w:left="360" w:hanging="36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EB0A07" w:rsidRPr="005E0C51" w:rsidRDefault="00EB0A07" w:rsidP="00EB0A07">
            <w:pPr>
              <w:pStyle w:val="Achievement"/>
              <w:numPr>
                <w:ilvl w:val="0"/>
                <w:numId w:val="0"/>
              </w:num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04F5E" w:rsidRPr="00C425EE" w:rsidTr="00EB0A07">
        <w:trPr>
          <w:trHeight w:val="3395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04F5E" w:rsidRPr="00C425EE" w:rsidRDefault="00404F5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F5E" w:rsidRPr="00C425EE" w:rsidRDefault="00404F5E">
            <w:pPr>
              <w:pStyle w:val="CompanyName"/>
              <w:rPr>
                <w:rFonts w:ascii="Times New Roman" w:hAnsi="Times New Roman"/>
                <w:sz w:val="24"/>
                <w:szCs w:val="24"/>
              </w:rPr>
            </w:pPr>
            <w:r w:rsidRPr="007518F1">
              <w:rPr>
                <w:rFonts w:ascii="Times New Roman" w:hAnsi="Times New Roman"/>
                <w:b/>
                <w:bCs/>
                <w:sz w:val="24"/>
                <w:szCs w:val="24"/>
              </w:rPr>
              <w:t>Apr. 2000 – Dec. 2000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ab/>
            </w:r>
            <w:r w:rsidR="005176D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Thailand.com </w:t>
            </w:r>
            <w:r w:rsidRPr="007518F1">
              <w:rPr>
                <w:rFonts w:ascii="Times New Roman" w:hAnsi="Times New Roman"/>
                <w:b/>
                <w:bCs/>
                <w:sz w:val="24"/>
                <w:szCs w:val="24"/>
              </w:rPr>
              <w:t>(Nation Multimedia Group)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404F5E" w:rsidRDefault="00404F5E">
            <w:pPr>
              <w:pStyle w:val="JobTitle"/>
              <w:rPr>
                <w:rFonts w:ascii="Times New Roman" w:hAnsi="Times New Roman"/>
                <w:sz w:val="24"/>
                <w:szCs w:val="24"/>
              </w:rPr>
            </w:pPr>
            <w:r w:rsidRPr="0078507C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Apr. 2000</w:t>
            </w:r>
            <w:r w:rsidR="005176D6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  <w:r w:rsidRPr="0078507C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-</w:t>
            </w:r>
            <w:r w:rsidR="005176D6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  <w:r w:rsidRPr="0078507C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Jun. 2000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Account Executive </w:t>
            </w:r>
          </w:p>
          <w:p w:rsidR="00404F5E" w:rsidRPr="00C425EE" w:rsidRDefault="00404F5E">
            <w:pPr>
              <w:pStyle w:val="JobTitle"/>
              <w:rPr>
                <w:rFonts w:ascii="Times New Roman" w:hAnsi="Times New Roman"/>
                <w:sz w:val="24"/>
                <w:szCs w:val="24"/>
              </w:rPr>
            </w:pPr>
            <w:r w:rsidRPr="0078507C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Jul. 2000</w:t>
            </w:r>
            <w:r w:rsidR="005176D6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  <w:r w:rsidRPr="0078507C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-</w:t>
            </w:r>
            <w:r w:rsidR="005176D6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  <w:r w:rsidRPr="0078507C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Dec. 2000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Account 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>Supervisor</w:t>
            </w:r>
          </w:p>
          <w:p w:rsidR="00404F5E" w:rsidRPr="00C425EE" w:rsidRDefault="00404F5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 xml:space="preserve">Manage the team of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30 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>Account Executives in conducting a presentation of full service package to senior executives of leading export companies.</w:t>
            </w:r>
          </w:p>
          <w:p w:rsidR="00404F5E" w:rsidRPr="00C425EE" w:rsidRDefault="00404F5E">
            <w:pPr>
              <w:pStyle w:val="Achievement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Participate in the Management Team for sales planning and implementation.</w:t>
            </w:r>
          </w:p>
          <w:p w:rsidR="00404F5E" w:rsidRDefault="00404F5E">
            <w:pPr>
              <w:pStyle w:val="Achievement"/>
              <w:numPr>
                <w:ilvl w:val="0"/>
                <w:numId w:val="0"/>
              </w:num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***Achieve Best Sales Performance Awards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>***</w:t>
            </w:r>
          </w:p>
          <w:p w:rsidR="00EB0A07" w:rsidRDefault="007B60AA">
            <w:pPr>
              <w:pStyle w:val="Achievement"/>
              <w:numPr>
                <w:ilvl w:val="0"/>
                <w:numId w:val="0"/>
              </w:num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bidi="th-TH"/>
              </w:rPr>
              <w:drawing>
                <wp:anchor distT="0" distB="0" distL="114300" distR="114300" simplePos="0" relativeHeight="251654144" behindDoc="0" locked="0" layoutInCell="1" allowOverlap="1">
                  <wp:simplePos x="0" y="0"/>
                  <wp:positionH relativeFrom="column">
                    <wp:posOffset>2611755</wp:posOffset>
                  </wp:positionH>
                  <wp:positionV relativeFrom="paragraph">
                    <wp:posOffset>-3810</wp:posOffset>
                  </wp:positionV>
                  <wp:extent cx="1714500" cy="641985"/>
                  <wp:effectExtent l="1905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th-TH"/>
              </w:rPr>
              <w:drawing>
                <wp:anchor distT="0" distB="0" distL="114300" distR="114300" simplePos="0" relativeHeight="251653120" behindDoc="0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ragraph">
                    <wp:posOffset>72390</wp:posOffset>
                  </wp:positionV>
                  <wp:extent cx="2095500" cy="781050"/>
                  <wp:effectExtent l="1905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B0A07" w:rsidRDefault="00EB0A07">
            <w:pPr>
              <w:pStyle w:val="Achievement"/>
              <w:numPr>
                <w:ilvl w:val="0"/>
                <w:numId w:val="0"/>
              </w:num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EB0A07" w:rsidRDefault="00EB0A07">
            <w:pPr>
              <w:pStyle w:val="Achievement"/>
              <w:numPr>
                <w:ilvl w:val="0"/>
                <w:numId w:val="0"/>
              </w:num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EB0A07" w:rsidRDefault="00EB0A07">
            <w:pPr>
              <w:pStyle w:val="Achievement"/>
              <w:numPr>
                <w:ilvl w:val="0"/>
                <w:numId w:val="0"/>
              </w:num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EB0A07" w:rsidRPr="00C425EE" w:rsidRDefault="00EB0A07">
            <w:pPr>
              <w:pStyle w:val="Achievement"/>
              <w:numPr>
                <w:ilvl w:val="0"/>
                <w:numId w:val="0"/>
              </w:num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04F5E" w:rsidRPr="00C425EE" w:rsidTr="00EB0A07">
        <w:trPr>
          <w:trHeight w:val="1817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04F5E" w:rsidRPr="00C425EE" w:rsidRDefault="00404F5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1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F5E" w:rsidRPr="00C425EE" w:rsidRDefault="00404F5E">
            <w:pPr>
              <w:pStyle w:val="CompanyName"/>
              <w:rPr>
                <w:rFonts w:ascii="Times New Roman" w:hAnsi="Times New Roman"/>
                <w:sz w:val="24"/>
                <w:szCs w:val="24"/>
              </w:rPr>
            </w:pPr>
            <w:r w:rsidRPr="005176D6">
              <w:rPr>
                <w:rFonts w:ascii="Times New Roman" w:hAnsi="Times New Roman"/>
                <w:b/>
                <w:bCs/>
                <w:sz w:val="24"/>
                <w:szCs w:val="24"/>
              </w:rPr>
              <w:t>Apr. 1996 – Oct. 1998</w:t>
            </w:r>
            <w:r w:rsidR="005176D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>Amada (Thailand) Co., Ltd.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404F5E" w:rsidRPr="00C425EE" w:rsidRDefault="00404F5E">
            <w:pPr>
              <w:pStyle w:val="JobTitle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Sales Engineer</w:t>
            </w:r>
          </w:p>
          <w:p w:rsidR="00404F5E" w:rsidRDefault="00404F5E" w:rsidP="00775715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Responsible for Sales of high-investment machines to leading metal-work companies.</w:t>
            </w:r>
          </w:p>
          <w:p w:rsidR="00404F5E" w:rsidRDefault="00404F5E" w:rsidP="007A3363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Provide technical information to Factory Manager/Engineer on the machines. </w:t>
            </w:r>
          </w:p>
          <w:p w:rsidR="00404F5E" w:rsidRPr="00C425EE" w:rsidRDefault="00404F5E" w:rsidP="00775715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Maintain good relationship and services to key accounts of the company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04F5E" w:rsidRPr="00C425EE" w:rsidRDefault="00404F5E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 xml:space="preserve">Organize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major 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annual exhibition – Thai </w:t>
            </w:r>
            <w:proofErr w:type="spellStart"/>
            <w:r w:rsidRPr="00C425EE">
              <w:rPr>
                <w:rFonts w:ascii="Times New Roman" w:hAnsi="Times New Roman"/>
                <w:sz w:val="24"/>
                <w:szCs w:val="24"/>
              </w:rPr>
              <w:t>Metalex</w:t>
            </w:r>
            <w:proofErr w:type="spellEnd"/>
            <w:r w:rsidRPr="00C425EE">
              <w:rPr>
                <w:rFonts w:ascii="Times New Roman" w:hAnsi="Times New Roman"/>
                <w:sz w:val="24"/>
                <w:szCs w:val="24"/>
              </w:rPr>
              <w:t xml:space="preserve"> 98. </w:t>
            </w:r>
          </w:p>
          <w:p w:rsidR="00404F5E" w:rsidRDefault="003C7A1E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noProof/>
                <w:lang w:bidi="th-TH"/>
              </w:rPr>
              <w:drawing>
                <wp:anchor distT="0" distB="0" distL="114300" distR="114300" simplePos="0" relativeHeight="251655168" behindDoc="0" locked="0" layoutInCell="1" allowOverlap="1" wp14:anchorId="4131E3CC" wp14:editId="31FCE07A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87630</wp:posOffset>
                  </wp:positionV>
                  <wp:extent cx="1647825" cy="733425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rcRect l="16382" t="28049" r="62666" b="570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04F5E" w:rsidRPr="00C425EE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***Achieve Top Sales Performance for 5 consecutive months***</w:t>
            </w:r>
          </w:p>
          <w:p w:rsidR="00EB0A07" w:rsidRDefault="00EB0A07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</w:p>
          <w:p w:rsidR="00EB0A07" w:rsidRDefault="00EB0A07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</w:p>
          <w:p w:rsidR="00EB0A07" w:rsidRDefault="00EB0A07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</w:p>
          <w:p w:rsidR="00EB0A07" w:rsidRPr="00C425EE" w:rsidRDefault="00EB0A07">
            <w:pPr>
              <w:pStyle w:val="Achievement"/>
              <w:numPr>
                <w:ilvl w:val="0"/>
                <w:numId w:val="0"/>
              </w:numPr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404F5E" w:rsidRPr="00C425EE" w:rsidTr="00CD48EC">
        <w:trPr>
          <w:trHeight w:val="958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</w:tcBorders>
          </w:tcPr>
          <w:p w:rsidR="00404F5E" w:rsidRDefault="00404F5E">
            <w:pPr>
              <w:pStyle w:val="SectionTitle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lastRenderedPageBreak/>
              <w:t>Education</w:t>
            </w:r>
          </w:p>
          <w:p w:rsidR="00CD48EC" w:rsidRPr="00CD48EC" w:rsidRDefault="00CD48EC" w:rsidP="00CD48EC">
            <w:pPr>
              <w:rPr>
                <w:lang w:bidi="th-TH"/>
              </w:rPr>
            </w:pPr>
          </w:p>
        </w:tc>
        <w:tc>
          <w:tcPr>
            <w:tcW w:w="8100" w:type="dxa"/>
            <w:tcBorders>
              <w:top w:val="single" w:sz="4" w:space="0" w:color="auto"/>
              <w:right w:val="single" w:sz="4" w:space="0" w:color="auto"/>
            </w:tcBorders>
          </w:tcPr>
          <w:p w:rsidR="00404F5E" w:rsidRPr="00C425EE" w:rsidRDefault="00404F5E">
            <w:pPr>
              <w:pStyle w:val="Institution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1998-2000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>Assumption University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404F5E" w:rsidRPr="00C425EE" w:rsidRDefault="00404F5E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M.B.A., Management and Marketing, GPA 3.78</w:t>
            </w:r>
          </w:p>
        </w:tc>
      </w:tr>
      <w:tr w:rsidR="00404F5E" w:rsidRPr="00C425EE" w:rsidTr="00CD48EC">
        <w:trPr>
          <w:trHeight w:val="855"/>
        </w:trPr>
        <w:tc>
          <w:tcPr>
            <w:tcW w:w="1458" w:type="dxa"/>
            <w:tcBorders>
              <w:left w:val="single" w:sz="4" w:space="0" w:color="auto"/>
              <w:bottom w:val="single" w:sz="4" w:space="0" w:color="auto"/>
            </w:tcBorders>
          </w:tcPr>
          <w:p w:rsidR="00404F5E" w:rsidRPr="00C425EE" w:rsidRDefault="00404F5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F5E" w:rsidRDefault="00404F5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D48EC" w:rsidRPr="00CD48EC" w:rsidRDefault="00CD48EC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8100" w:type="dxa"/>
            <w:tcBorders>
              <w:bottom w:val="single" w:sz="4" w:space="0" w:color="auto"/>
              <w:right w:val="single" w:sz="4" w:space="0" w:color="auto"/>
            </w:tcBorders>
          </w:tcPr>
          <w:p w:rsidR="00404F5E" w:rsidRPr="00C425EE" w:rsidRDefault="00404F5E">
            <w:pPr>
              <w:pStyle w:val="CompanyName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1992-1996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425EE">
              <w:rPr>
                <w:rFonts w:ascii="Times New Roman" w:hAnsi="Times New Roman"/>
                <w:b/>
                <w:bCs/>
                <w:sz w:val="24"/>
                <w:szCs w:val="24"/>
              </w:rPr>
              <w:t>Assumption University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404F5E" w:rsidRDefault="00404F5E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B.B.A., General Management, GPA 3.04</w:t>
            </w:r>
          </w:p>
          <w:p w:rsidR="00CD48EC" w:rsidRPr="00C425EE" w:rsidRDefault="00CD48EC" w:rsidP="00CD48EC">
            <w:pPr>
              <w:pStyle w:val="Achievement"/>
              <w:numPr>
                <w:ilvl w:val="0"/>
                <w:numId w:val="0"/>
              </w:numPr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04F5E" w:rsidRPr="00C425EE" w:rsidTr="00267E2D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04F5E" w:rsidRDefault="00404F5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D48EC" w:rsidRPr="00CD48EC" w:rsidRDefault="00CD48EC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D48EC">
              <w:rPr>
                <w:rFonts w:ascii="Times New Roman" w:hAnsi="Times New Roman"/>
                <w:b/>
                <w:bCs/>
                <w:sz w:val="24"/>
                <w:szCs w:val="24"/>
              </w:rPr>
              <w:t>Training</w:t>
            </w:r>
          </w:p>
        </w:tc>
        <w:tc>
          <w:tcPr>
            <w:tcW w:w="81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F5E" w:rsidRPr="007A3363" w:rsidRDefault="00404F5E" w:rsidP="00644382">
            <w:pPr>
              <w:pStyle w:val="CompanyName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 xml:space="preserve">Attend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fully </w:t>
            </w:r>
            <w:r w:rsidRPr="007A3363">
              <w:rPr>
                <w:rFonts w:ascii="Times New Roman" w:hAnsi="Times New Roman"/>
                <w:sz w:val="24"/>
                <w:szCs w:val="24"/>
              </w:rPr>
              <w:t xml:space="preserve">customized courses of Customer and Category Management Training and Development Program by </w:t>
            </w:r>
            <w:proofErr w:type="spellStart"/>
            <w:r w:rsidRPr="007A3363">
              <w:rPr>
                <w:rFonts w:ascii="Times New Roman" w:hAnsi="Times New Roman"/>
                <w:sz w:val="24"/>
                <w:szCs w:val="24"/>
              </w:rPr>
              <w:t>Glendinnings</w:t>
            </w:r>
            <w:proofErr w:type="spellEnd"/>
            <w:r w:rsidR="00D2472C">
              <w:rPr>
                <w:rFonts w:ascii="Times New Roman" w:hAnsi="Times New Roman"/>
                <w:sz w:val="24"/>
                <w:szCs w:val="24"/>
              </w:rPr>
              <w:t xml:space="preserve"> 2001-2003</w:t>
            </w:r>
            <w:r w:rsidRPr="007A3363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404F5E" w:rsidRPr="007A3363" w:rsidRDefault="00404F5E" w:rsidP="00644382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Customer Management Foundation</w:t>
            </w:r>
          </w:p>
          <w:p w:rsidR="00404F5E" w:rsidRPr="007A3363" w:rsidRDefault="00404F5E" w:rsidP="00644382">
            <w:pPr>
              <w:pStyle w:val="Achievement"/>
              <w:rPr>
                <w:rFonts w:ascii="Times New Roman" w:hAnsi="Times New Roman"/>
                <w:sz w:val="24"/>
                <w:szCs w:val="24"/>
                <w:lang w:bidi="th-TH"/>
              </w:rPr>
            </w:pPr>
            <w:r w:rsidRPr="007A3363">
              <w:rPr>
                <w:rFonts w:ascii="Times New Roman" w:hAnsi="Times New Roman"/>
                <w:sz w:val="24"/>
                <w:szCs w:val="24"/>
                <w:lang w:bidi="th-TH"/>
              </w:rPr>
              <w:t>Developing a Proactive account plan for customers</w:t>
            </w:r>
          </w:p>
          <w:p w:rsidR="00404F5E" w:rsidRPr="007A3363" w:rsidRDefault="00404F5E" w:rsidP="00644382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Structured Commercial Selling</w:t>
            </w:r>
          </w:p>
          <w:p w:rsidR="00404F5E" w:rsidRPr="007A3363" w:rsidRDefault="00404F5E" w:rsidP="00644382">
            <w:pPr>
              <w:pStyle w:val="Achievement"/>
              <w:rPr>
                <w:rFonts w:ascii="Times New Roman" w:hAnsi="Times New Roman"/>
                <w:sz w:val="24"/>
                <w:szCs w:val="24"/>
                <w:lang w:bidi="th-TH"/>
              </w:rPr>
            </w:pPr>
            <w:r w:rsidRPr="007A3363">
              <w:rPr>
                <w:rFonts w:ascii="Times New Roman" w:hAnsi="Times New Roman"/>
                <w:sz w:val="24"/>
                <w:szCs w:val="24"/>
                <w:lang w:bidi="th-TH"/>
              </w:rPr>
              <w:t>Winning Negotiation</w:t>
            </w:r>
          </w:p>
          <w:p w:rsidR="00404F5E" w:rsidRDefault="00404F5E" w:rsidP="00644382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Joint Working Category Management with Key Accounts</w:t>
            </w:r>
          </w:p>
          <w:p w:rsidR="00CD48EC" w:rsidRDefault="00CD48EC" w:rsidP="00CD48EC">
            <w:pPr>
              <w:pStyle w:val="Achievement"/>
              <w:numPr>
                <w:ilvl w:val="0"/>
                <w:numId w:val="0"/>
              </w:numPr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404F5E" w:rsidRPr="007A3363" w:rsidRDefault="00404F5E" w:rsidP="00F755E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Attend </w:t>
            </w:r>
            <w:r w:rsidRPr="007A3363">
              <w:rPr>
                <w:rFonts w:ascii="Times New Roman" w:hAnsi="Times New Roman"/>
                <w:sz w:val="24"/>
                <w:szCs w:val="24"/>
              </w:rPr>
              <w:t>public courses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related to Trade Marketing function:</w:t>
            </w:r>
            <w:r w:rsidRPr="007A336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04F5E" w:rsidRPr="007A3363" w:rsidRDefault="00404F5E" w:rsidP="00F755E1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Brand Leadership and Differentiation in Action by Know Edge</w:t>
            </w:r>
            <w:r w:rsidR="00D2472C">
              <w:rPr>
                <w:rFonts w:ascii="Times New Roman" w:hAnsi="Times New Roman"/>
                <w:sz w:val="24"/>
                <w:szCs w:val="24"/>
              </w:rPr>
              <w:t xml:space="preserve"> 2005</w:t>
            </w:r>
          </w:p>
          <w:p w:rsidR="00404F5E" w:rsidRDefault="00404F5E" w:rsidP="00F755E1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Managing Upcountry Market in Thailand by Asia Business Forum</w:t>
            </w:r>
            <w:r w:rsidR="00D2472C">
              <w:rPr>
                <w:rFonts w:ascii="Times New Roman" w:hAnsi="Times New Roman"/>
                <w:sz w:val="24"/>
                <w:szCs w:val="24"/>
              </w:rPr>
              <w:t xml:space="preserve"> 2006</w:t>
            </w:r>
          </w:p>
          <w:p w:rsidR="00404F5E" w:rsidRDefault="00404F5E" w:rsidP="00F755E1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Strategic Shoppers Marketing by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Glendinnings</w:t>
            </w:r>
            <w:proofErr w:type="spellEnd"/>
            <w:r w:rsidR="00D2472C">
              <w:rPr>
                <w:rFonts w:ascii="Times New Roman" w:hAnsi="Times New Roman"/>
                <w:sz w:val="24"/>
                <w:szCs w:val="24"/>
              </w:rPr>
              <w:t xml:space="preserve"> 2006</w:t>
            </w:r>
          </w:p>
          <w:p w:rsidR="00CD48EC" w:rsidRDefault="00CD48EC" w:rsidP="00CD48EC">
            <w:pPr>
              <w:pStyle w:val="Achievement"/>
              <w:numPr>
                <w:ilvl w:val="0"/>
                <w:numId w:val="0"/>
              </w:numPr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</w:p>
          <w:p w:rsidR="00A47BF1" w:rsidRPr="007A3363" w:rsidRDefault="00A47BF1" w:rsidP="00CD48EC">
            <w:pPr>
              <w:pStyle w:val="Achievement"/>
              <w:numPr>
                <w:ilvl w:val="0"/>
                <w:numId w:val="0"/>
              </w:numPr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</w:p>
          <w:p w:rsidR="00404F5E" w:rsidRPr="007A3363" w:rsidRDefault="00404F5E" w:rsidP="00E7050F">
            <w:pPr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In-house training</w:t>
            </w:r>
          </w:p>
          <w:p w:rsidR="00404F5E" w:rsidRPr="007A3363" w:rsidRDefault="00404F5E" w:rsidP="00E7050F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HR for Non-HR Managers</w:t>
            </w:r>
            <w:r w:rsidR="00042C61">
              <w:rPr>
                <w:rFonts w:ascii="Times New Roman" w:hAnsi="Times New Roman"/>
                <w:sz w:val="24"/>
                <w:szCs w:val="24"/>
              </w:rPr>
              <w:t xml:space="preserve"> 2005</w:t>
            </w:r>
          </w:p>
          <w:p w:rsidR="00404F5E" w:rsidRDefault="00404F5E" w:rsidP="00E7050F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Finance for Non-Finance Managers</w:t>
            </w:r>
            <w:r w:rsidR="00042C61">
              <w:rPr>
                <w:rFonts w:ascii="Times New Roman" w:hAnsi="Times New Roman"/>
                <w:sz w:val="24"/>
                <w:szCs w:val="24"/>
              </w:rPr>
              <w:t xml:space="preserve"> 2007</w:t>
            </w:r>
          </w:p>
          <w:p w:rsidR="00141416" w:rsidRDefault="00404F5E" w:rsidP="002A2FB7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141416">
              <w:rPr>
                <w:rFonts w:ascii="Times New Roman" w:hAnsi="Times New Roman"/>
                <w:sz w:val="24"/>
                <w:szCs w:val="24"/>
              </w:rPr>
              <w:t xml:space="preserve">Brand Architecture </w:t>
            </w:r>
            <w:r w:rsidR="00042C61">
              <w:rPr>
                <w:rFonts w:ascii="Times New Roman" w:hAnsi="Times New Roman"/>
                <w:sz w:val="24"/>
                <w:szCs w:val="24"/>
              </w:rPr>
              <w:t>2007</w:t>
            </w:r>
          </w:p>
          <w:p w:rsidR="00404F5E" w:rsidRDefault="00404F5E" w:rsidP="002A2FB7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141416">
              <w:rPr>
                <w:rFonts w:ascii="Times New Roman" w:hAnsi="Times New Roman"/>
                <w:sz w:val="24"/>
                <w:szCs w:val="24"/>
              </w:rPr>
              <w:t xml:space="preserve">Advance course with certificate from University of Michigan: Effective Sales Management (July </w:t>
            </w:r>
            <w:r w:rsidR="00042C61">
              <w:rPr>
                <w:rFonts w:ascii="Times New Roman" w:hAnsi="Times New Roman"/>
                <w:sz w:val="24"/>
                <w:szCs w:val="24"/>
              </w:rPr>
              <w:t>20</w:t>
            </w:r>
            <w:r w:rsidRPr="00141416">
              <w:rPr>
                <w:rFonts w:ascii="Times New Roman" w:hAnsi="Times New Roman"/>
                <w:sz w:val="24"/>
                <w:szCs w:val="24"/>
              </w:rPr>
              <w:t>06)</w:t>
            </w:r>
          </w:p>
          <w:p w:rsidR="005176D6" w:rsidRPr="00141416" w:rsidRDefault="005176D6" w:rsidP="005176D6">
            <w:pPr>
              <w:pStyle w:val="Achievement"/>
              <w:numPr>
                <w:ilvl w:val="0"/>
                <w:numId w:val="0"/>
              </w:numPr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404F5E" w:rsidRPr="007A3363" w:rsidRDefault="00404F5E" w:rsidP="00644382">
            <w:pPr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Organize Sales Force Effectiveness training course for Sales Team</w:t>
            </w:r>
          </w:p>
          <w:p w:rsidR="00404F5E" w:rsidRPr="007A3363" w:rsidRDefault="00404F5E" w:rsidP="00F755E1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>Customer profile and account plan by Vision Beyond</w:t>
            </w:r>
            <w:r w:rsidR="00042C61">
              <w:rPr>
                <w:rFonts w:ascii="Times New Roman" w:hAnsi="Times New Roman"/>
                <w:sz w:val="24"/>
                <w:szCs w:val="24"/>
              </w:rPr>
              <w:t xml:space="preserve"> 2006</w:t>
            </w:r>
          </w:p>
          <w:p w:rsidR="00404F5E" w:rsidRDefault="00404F5E" w:rsidP="00F755E1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 w:rsidRPr="007A3363">
              <w:rPr>
                <w:rFonts w:ascii="Times New Roman" w:hAnsi="Times New Roman"/>
                <w:sz w:val="24"/>
                <w:szCs w:val="24"/>
              </w:rPr>
              <w:t xml:space="preserve">Advanced Negotiation  by International Advisory Associates </w:t>
            </w:r>
            <w:r w:rsidR="00042C61">
              <w:rPr>
                <w:rFonts w:ascii="Times New Roman" w:hAnsi="Times New Roman"/>
                <w:sz w:val="24"/>
                <w:szCs w:val="24"/>
              </w:rPr>
              <w:t>2007</w:t>
            </w:r>
          </w:p>
          <w:p w:rsidR="00404F5E" w:rsidRDefault="00404F5E" w:rsidP="00F755E1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Time Management and Objective Setting by International Consultant</w:t>
            </w:r>
            <w:r w:rsidR="00042C61">
              <w:rPr>
                <w:rFonts w:ascii="Times New Roman" w:hAnsi="Times New Roman"/>
                <w:sz w:val="24"/>
                <w:szCs w:val="24"/>
              </w:rPr>
              <w:t xml:space="preserve"> 2007</w:t>
            </w:r>
          </w:p>
          <w:p w:rsidR="00404F5E" w:rsidRDefault="00404F5E" w:rsidP="00F755E1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Six-Step Selling Technique for Efficient Salesperson by Know-edge</w:t>
            </w:r>
            <w:r w:rsidR="00042C61">
              <w:rPr>
                <w:rFonts w:ascii="Times New Roman" w:hAnsi="Times New Roman"/>
                <w:sz w:val="24"/>
                <w:szCs w:val="24"/>
              </w:rPr>
              <w:t xml:space="preserve"> 2007</w:t>
            </w:r>
          </w:p>
          <w:p w:rsidR="00404F5E" w:rsidRDefault="00404F5E" w:rsidP="00CD48EC">
            <w:pPr>
              <w:pStyle w:val="Achievemen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Fact-based selling technique</w:t>
            </w:r>
            <w:r w:rsidR="00042C61">
              <w:rPr>
                <w:rFonts w:ascii="Times New Roman" w:hAnsi="Times New Roman"/>
                <w:sz w:val="24"/>
                <w:szCs w:val="24"/>
              </w:rPr>
              <w:t xml:space="preserve"> 2008</w:t>
            </w:r>
          </w:p>
          <w:p w:rsidR="00CD48EC" w:rsidRPr="00CD48EC" w:rsidRDefault="00CD48EC" w:rsidP="00CD48EC">
            <w:pPr>
              <w:pStyle w:val="Achievement"/>
              <w:numPr>
                <w:ilvl w:val="0"/>
                <w:numId w:val="0"/>
              </w:numPr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04F5E" w:rsidRPr="00C425EE"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04F5E" w:rsidRPr="00C425EE" w:rsidRDefault="00404F5E">
            <w:pPr>
              <w:pStyle w:val="SectionTitle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Interests</w:t>
            </w:r>
          </w:p>
        </w:tc>
        <w:tc>
          <w:tcPr>
            <w:tcW w:w="81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F5E" w:rsidRPr="00C425EE" w:rsidRDefault="00404F5E">
            <w:pPr>
              <w:pStyle w:val="Institution"/>
              <w:rPr>
                <w:rFonts w:ascii="Times New Roman" w:hAnsi="Times New Roman"/>
                <w:sz w:val="24"/>
                <w:szCs w:val="24"/>
              </w:rPr>
            </w:pPr>
            <w:r w:rsidRPr="00C425EE">
              <w:rPr>
                <w:rFonts w:ascii="Times New Roman" w:hAnsi="Times New Roman"/>
                <w:sz w:val="24"/>
                <w:szCs w:val="24"/>
              </w:rPr>
              <w:t>Sports (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Yoga, 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 xml:space="preserve">Bowling, Badminton, Swimming), Computer programs,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Internet, </w:t>
            </w:r>
            <w:r w:rsidRPr="00C425EE">
              <w:rPr>
                <w:rFonts w:ascii="Times New Roman" w:hAnsi="Times New Roman"/>
                <w:sz w:val="24"/>
                <w:szCs w:val="24"/>
              </w:rPr>
              <w:t>Mo</w:t>
            </w:r>
            <w:r w:rsidR="005176D6">
              <w:rPr>
                <w:rFonts w:ascii="Times New Roman" w:hAnsi="Times New Roman"/>
                <w:sz w:val="24"/>
                <w:szCs w:val="24"/>
              </w:rPr>
              <w:t>vie, Meditation</w:t>
            </w:r>
          </w:p>
        </w:tc>
      </w:tr>
    </w:tbl>
    <w:p w:rsidR="0021774A" w:rsidRPr="00C425EE" w:rsidRDefault="0021774A">
      <w:pPr>
        <w:pStyle w:val="CompanyName"/>
        <w:tabs>
          <w:tab w:val="clear" w:pos="2160"/>
          <w:tab w:val="clear" w:pos="6480"/>
        </w:tabs>
        <w:spacing w:before="0" w:after="0"/>
        <w:rPr>
          <w:sz w:val="24"/>
          <w:szCs w:val="24"/>
        </w:rPr>
      </w:pPr>
    </w:p>
    <w:sectPr w:rsidR="0021774A" w:rsidRPr="00C425EE" w:rsidSect="00FF592B">
      <w:headerReference w:type="first" r:id="rId37"/>
      <w:pgSz w:w="12240" w:h="15840" w:code="1"/>
      <w:pgMar w:top="990" w:right="1440" w:bottom="1530" w:left="1797" w:header="964" w:footer="96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12CC" w:rsidRDefault="000912CC">
      <w:r>
        <w:separator/>
      </w:r>
    </w:p>
  </w:endnote>
  <w:endnote w:type="continuationSeparator" w:id="0">
    <w:p w:rsidR="000912CC" w:rsidRDefault="00091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12CC" w:rsidRDefault="000912CC">
      <w:r>
        <w:separator/>
      </w:r>
    </w:p>
  </w:footnote>
  <w:footnote w:type="continuationSeparator" w:id="0">
    <w:p w:rsidR="000912CC" w:rsidRDefault="000912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1707" w:rsidRDefault="00A11707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F422800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FE"/>
    <w:multiLevelType w:val="singleLevel"/>
    <w:tmpl w:val="41722A62"/>
    <w:lvl w:ilvl="0">
      <w:numFmt w:val="decimal"/>
      <w:pStyle w:val="PersonalInfo"/>
      <w:lvlText w:val="*"/>
      <w:lvlJc w:val="left"/>
    </w:lvl>
  </w:abstractNum>
  <w:abstractNum w:abstractNumId="2">
    <w:nsid w:val="0EDF3345"/>
    <w:multiLevelType w:val="hybridMultilevel"/>
    <w:tmpl w:val="6854EA68"/>
    <w:lvl w:ilvl="0" w:tplc="A476EE8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A8E6136"/>
    <w:multiLevelType w:val="hybridMultilevel"/>
    <w:tmpl w:val="6854EA6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B4D0075"/>
    <w:multiLevelType w:val="singleLevel"/>
    <w:tmpl w:val="DBA03D32"/>
    <w:lvl w:ilvl="0">
      <w:numFmt w:val="bullet"/>
      <w:lvlText w:val="-"/>
      <w:lvlJc w:val="left"/>
      <w:pPr>
        <w:tabs>
          <w:tab w:val="num" w:pos="1801"/>
        </w:tabs>
        <w:ind w:left="1801" w:hanging="360"/>
      </w:pPr>
      <w:rPr>
        <w:rFonts w:ascii="Times New Roman" w:hAnsi="Times New Roman" w:hint="default"/>
        <w:cs w:val="0"/>
        <w:lang w:bidi="th-TH"/>
      </w:rPr>
    </w:lvl>
  </w:abstractNum>
  <w:abstractNum w:abstractNumId="5">
    <w:nsid w:val="4BBF29F6"/>
    <w:multiLevelType w:val="singleLevel"/>
    <w:tmpl w:val="DBA03D32"/>
    <w:lvl w:ilvl="0">
      <w:numFmt w:val="bullet"/>
      <w:lvlText w:val="-"/>
      <w:lvlJc w:val="left"/>
      <w:pPr>
        <w:tabs>
          <w:tab w:val="num" w:pos="1801"/>
        </w:tabs>
        <w:ind w:left="1801" w:hanging="360"/>
      </w:pPr>
      <w:rPr>
        <w:rFonts w:ascii="Times New Roman" w:hAnsi="Times New Roman" w:hint="default"/>
        <w:cs w:val="0"/>
        <w:lang w:bidi="th-TH"/>
      </w:rPr>
    </w:lvl>
  </w:abstractNum>
  <w:abstractNum w:abstractNumId="6">
    <w:nsid w:val="50A22D4B"/>
    <w:multiLevelType w:val="singleLevel"/>
    <w:tmpl w:val="DBA03D32"/>
    <w:lvl w:ilvl="0">
      <w:numFmt w:val="bullet"/>
      <w:lvlText w:val="-"/>
      <w:lvlJc w:val="left"/>
      <w:pPr>
        <w:tabs>
          <w:tab w:val="num" w:pos="1801"/>
        </w:tabs>
        <w:ind w:left="1801" w:hanging="360"/>
      </w:pPr>
      <w:rPr>
        <w:rFonts w:ascii="Times New Roman" w:hAnsi="Times New Roman" w:hint="default"/>
        <w:cs w:val="0"/>
        <w:lang w:bidi="th-TH"/>
      </w:rPr>
    </w:lvl>
  </w:abstractNum>
  <w:abstractNum w:abstractNumId="7">
    <w:nsid w:val="66B75600"/>
    <w:multiLevelType w:val="singleLevel"/>
    <w:tmpl w:val="EBBC44FA"/>
    <w:lvl w:ilvl="0">
      <w:start w:val="1"/>
      <w:numFmt w:val="bullet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 w:hint="default"/>
      </w:rPr>
    </w:lvl>
  </w:abstractNum>
  <w:abstractNum w:abstractNumId="8">
    <w:nsid w:val="718F4126"/>
    <w:multiLevelType w:val="hybridMultilevel"/>
    <w:tmpl w:val="6854EA68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750C0C2C"/>
    <w:multiLevelType w:val="singleLevel"/>
    <w:tmpl w:val="DBA03D32"/>
    <w:lvl w:ilvl="0">
      <w:numFmt w:val="bullet"/>
      <w:lvlText w:val="-"/>
      <w:lvlJc w:val="left"/>
      <w:pPr>
        <w:tabs>
          <w:tab w:val="num" w:pos="1801"/>
        </w:tabs>
        <w:ind w:left="1801" w:hanging="360"/>
      </w:pPr>
      <w:rPr>
        <w:rFonts w:ascii="Times New Roman" w:hAnsi="Times New Roman" w:hint="default"/>
        <w:cs w:val="0"/>
        <w:lang w:bidi="th-TH"/>
      </w:rPr>
    </w:lvl>
  </w:abstractNum>
  <w:abstractNum w:abstractNumId="10">
    <w:nsid w:val="78DB456A"/>
    <w:multiLevelType w:val="singleLevel"/>
    <w:tmpl w:val="DBA03D32"/>
    <w:lvl w:ilvl="0">
      <w:numFmt w:val="bullet"/>
      <w:lvlText w:val="-"/>
      <w:lvlJc w:val="left"/>
      <w:pPr>
        <w:tabs>
          <w:tab w:val="num" w:pos="1801"/>
        </w:tabs>
        <w:ind w:left="1801" w:hanging="360"/>
      </w:pPr>
      <w:rPr>
        <w:rFonts w:ascii="Times New Roman" w:hAnsi="Times New Roman" w:hint="default"/>
        <w:cs w:val="0"/>
        <w:lang w:bidi="th-TH"/>
      </w:rPr>
    </w:lvl>
  </w:abstractNum>
  <w:abstractNum w:abstractNumId="11">
    <w:nsid w:val="7F1936F2"/>
    <w:multiLevelType w:val="hybridMultilevel"/>
    <w:tmpl w:val="8B84B8A0"/>
    <w:lvl w:ilvl="0" w:tplc="A476EE8C">
      <w:start w:val="1"/>
      <w:numFmt w:val="bullet"/>
      <w:pStyle w:val="Achievemen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11"/>
  </w:num>
  <w:num w:numId="4">
    <w:abstractNumId w:val="1"/>
    <w:lvlOverride w:ilvl="0">
      <w:lvl w:ilvl="0">
        <w:start w:val="1"/>
        <w:numFmt w:val="bullet"/>
        <w:pStyle w:val="PersonalInfo"/>
        <w:lvlText w:val=""/>
        <w:lvlJc w:val="left"/>
        <w:pPr>
          <w:tabs>
            <w:tab w:val="num" w:pos="360"/>
          </w:tabs>
          <w:ind w:left="360" w:hanging="360"/>
        </w:pPr>
        <w:rPr>
          <w:rFonts w:ascii="Wingdings" w:hAnsi="Wingdings" w:hint="default"/>
        </w:rPr>
      </w:lvl>
    </w:lvlOverride>
  </w:num>
  <w:num w:numId="5">
    <w:abstractNumId w:val="11"/>
  </w:num>
  <w:num w:numId="6">
    <w:abstractNumId w:val="1"/>
    <w:lvlOverride w:ilvl="0">
      <w:lvl w:ilvl="0">
        <w:start w:val="1"/>
        <w:numFmt w:val="bullet"/>
        <w:pStyle w:val="PersonalInfo"/>
        <w:lvlText w:val=""/>
        <w:lvlJc w:val="left"/>
        <w:pPr>
          <w:tabs>
            <w:tab w:val="num" w:pos="360"/>
          </w:tabs>
          <w:ind w:left="360" w:hanging="360"/>
        </w:pPr>
        <w:rPr>
          <w:rFonts w:ascii="Wingdings" w:hAnsi="Wingdings" w:hint="default"/>
        </w:rPr>
      </w:lvl>
    </w:lvlOverride>
  </w:num>
  <w:num w:numId="7">
    <w:abstractNumId w:val="11"/>
  </w:num>
  <w:num w:numId="8">
    <w:abstractNumId w:val="11"/>
  </w:num>
  <w:num w:numId="9">
    <w:abstractNumId w:val="8"/>
  </w:num>
  <w:num w:numId="10">
    <w:abstractNumId w:val="3"/>
  </w:num>
  <w:num w:numId="11">
    <w:abstractNumId w:val="2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9"/>
  </w:num>
  <w:num w:numId="21">
    <w:abstractNumId w:val="4"/>
  </w:num>
  <w:num w:numId="22">
    <w:abstractNumId w:val="6"/>
  </w:num>
  <w:num w:numId="23">
    <w:abstractNumId w:val="5"/>
  </w:num>
  <w:num w:numId="24">
    <w:abstractNumId w:val="10"/>
  </w:num>
  <w:num w:numId="25">
    <w:abstractNumId w:val="11"/>
  </w:num>
  <w:num w:numId="26">
    <w:abstractNumId w:val="0"/>
  </w:num>
  <w:num w:numId="27">
    <w:abstractNumId w:val="11"/>
  </w:num>
  <w:num w:numId="28">
    <w:abstractNumId w:val="11"/>
  </w:num>
  <w:num w:numId="29">
    <w:abstractNumId w:val="11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activeWritingStyle w:appName="MSWord" w:lang="en-US" w:vendorID="8" w:dllVersion="513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382"/>
    <w:rsid w:val="00042C61"/>
    <w:rsid w:val="000603BF"/>
    <w:rsid w:val="00065EF6"/>
    <w:rsid w:val="00075A45"/>
    <w:rsid w:val="00084B7C"/>
    <w:rsid w:val="000912CC"/>
    <w:rsid w:val="000C76ED"/>
    <w:rsid w:val="000E2EAF"/>
    <w:rsid w:val="000F2607"/>
    <w:rsid w:val="00122423"/>
    <w:rsid w:val="00141416"/>
    <w:rsid w:val="001460ED"/>
    <w:rsid w:val="00150697"/>
    <w:rsid w:val="00173202"/>
    <w:rsid w:val="00180408"/>
    <w:rsid w:val="001B0981"/>
    <w:rsid w:val="001B4D0F"/>
    <w:rsid w:val="001E402A"/>
    <w:rsid w:val="001E77C8"/>
    <w:rsid w:val="0021774A"/>
    <w:rsid w:val="00267E2D"/>
    <w:rsid w:val="002A2FB7"/>
    <w:rsid w:val="002A7350"/>
    <w:rsid w:val="002B1033"/>
    <w:rsid w:val="002C30CB"/>
    <w:rsid w:val="002C6AD2"/>
    <w:rsid w:val="002E70D7"/>
    <w:rsid w:val="002F597E"/>
    <w:rsid w:val="00300947"/>
    <w:rsid w:val="003016F2"/>
    <w:rsid w:val="0031383A"/>
    <w:rsid w:val="003217CE"/>
    <w:rsid w:val="0033726F"/>
    <w:rsid w:val="00394415"/>
    <w:rsid w:val="003B3F73"/>
    <w:rsid w:val="003C7A1E"/>
    <w:rsid w:val="00404F5E"/>
    <w:rsid w:val="00431297"/>
    <w:rsid w:val="0049083B"/>
    <w:rsid w:val="004B488F"/>
    <w:rsid w:val="004B6049"/>
    <w:rsid w:val="004C004C"/>
    <w:rsid w:val="004D53A1"/>
    <w:rsid w:val="00516282"/>
    <w:rsid w:val="005163D8"/>
    <w:rsid w:val="005176D6"/>
    <w:rsid w:val="00537785"/>
    <w:rsid w:val="00573863"/>
    <w:rsid w:val="005A128C"/>
    <w:rsid w:val="005A190C"/>
    <w:rsid w:val="005C3155"/>
    <w:rsid w:val="005D6DC2"/>
    <w:rsid w:val="005E0C51"/>
    <w:rsid w:val="005E1B8A"/>
    <w:rsid w:val="005E4EE5"/>
    <w:rsid w:val="00644382"/>
    <w:rsid w:val="00681093"/>
    <w:rsid w:val="0069629A"/>
    <w:rsid w:val="006A52B7"/>
    <w:rsid w:val="006A684E"/>
    <w:rsid w:val="006C0AC6"/>
    <w:rsid w:val="006C34FE"/>
    <w:rsid w:val="006C62C4"/>
    <w:rsid w:val="006E20EF"/>
    <w:rsid w:val="006F215A"/>
    <w:rsid w:val="00701913"/>
    <w:rsid w:val="00702277"/>
    <w:rsid w:val="00705A16"/>
    <w:rsid w:val="00720546"/>
    <w:rsid w:val="00723BC3"/>
    <w:rsid w:val="00727797"/>
    <w:rsid w:val="00746F8C"/>
    <w:rsid w:val="007518F1"/>
    <w:rsid w:val="007549A7"/>
    <w:rsid w:val="00775715"/>
    <w:rsid w:val="0078507C"/>
    <w:rsid w:val="00790DE1"/>
    <w:rsid w:val="00796190"/>
    <w:rsid w:val="00796460"/>
    <w:rsid w:val="007A3363"/>
    <w:rsid w:val="007B60AA"/>
    <w:rsid w:val="007C3534"/>
    <w:rsid w:val="007D37FE"/>
    <w:rsid w:val="007F5D4C"/>
    <w:rsid w:val="00806159"/>
    <w:rsid w:val="0081094C"/>
    <w:rsid w:val="0081599C"/>
    <w:rsid w:val="00816F89"/>
    <w:rsid w:val="008261CC"/>
    <w:rsid w:val="00830526"/>
    <w:rsid w:val="008926E1"/>
    <w:rsid w:val="00897B18"/>
    <w:rsid w:val="008B614C"/>
    <w:rsid w:val="00930D3C"/>
    <w:rsid w:val="0093181D"/>
    <w:rsid w:val="00932FF8"/>
    <w:rsid w:val="009420CD"/>
    <w:rsid w:val="00975058"/>
    <w:rsid w:val="009C1C59"/>
    <w:rsid w:val="009C5F21"/>
    <w:rsid w:val="009D3575"/>
    <w:rsid w:val="009F0D48"/>
    <w:rsid w:val="009F31A5"/>
    <w:rsid w:val="009F3799"/>
    <w:rsid w:val="00A11707"/>
    <w:rsid w:val="00A1286B"/>
    <w:rsid w:val="00A25398"/>
    <w:rsid w:val="00A47BF1"/>
    <w:rsid w:val="00A86B6D"/>
    <w:rsid w:val="00A96850"/>
    <w:rsid w:val="00AB7024"/>
    <w:rsid w:val="00AC5A16"/>
    <w:rsid w:val="00AD0FE0"/>
    <w:rsid w:val="00AD6334"/>
    <w:rsid w:val="00AF6117"/>
    <w:rsid w:val="00B01F73"/>
    <w:rsid w:val="00BB2376"/>
    <w:rsid w:val="00BC264F"/>
    <w:rsid w:val="00BE1099"/>
    <w:rsid w:val="00BF199B"/>
    <w:rsid w:val="00C03C5A"/>
    <w:rsid w:val="00C05D14"/>
    <w:rsid w:val="00C05E72"/>
    <w:rsid w:val="00C11D33"/>
    <w:rsid w:val="00C31372"/>
    <w:rsid w:val="00C35556"/>
    <w:rsid w:val="00C41237"/>
    <w:rsid w:val="00C425EE"/>
    <w:rsid w:val="00C547FA"/>
    <w:rsid w:val="00C6125F"/>
    <w:rsid w:val="00C72CAC"/>
    <w:rsid w:val="00C804AB"/>
    <w:rsid w:val="00C90EEB"/>
    <w:rsid w:val="00CD48EC"/>
    <w:rsid w:val="00D2472C"/>
    <w:rsid w:val="00D83837"/>
    <w:rsid w:val="00DB2CAD"/>
    <w:rsid w:val="00E531A0"/>
    <w:rsid w:val="00E63CB7"/>
    <w:rsid w:val="00E7050F"/>
    <w:rsid w:val="00E72F5F"/>
    <w:rsid w:val="00E91BD5"/>
    <w:rsid w:val="00EA49B4"/>
    <w:rsid w:val="00EB0A07"/>
    <w:rsid w:val="00EB5608"/>
    <w:rsid w:val="00EE54F1"/>
    <w:rsid w:val="00F2502F"/>
    <w:rsid w:val="00F40001"/>
    <w:rsid w:val="00F41BF5"/>
    <w:rsid w:val="00F520F6"/>
    <w:rsid w:val="00F707AD"/>
    <w:rsid w:val="00F755E1"/>
    <w:rsid w:val="00F81574"/>
    <w:rsid w:val="00FB0563"/>
    <w:rsid w:val="00FD02B2"/>
    <w:rsid w:val="00FF31F3"/>
    <w:rsid w:val="00FF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ity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2FF8"/>
    <w:rPr>
      <w:rFonts w:ascii="Angsana New" w:hAnsi="Angsana New"/>
      <w:sz w:val="28"/>
      <w:szCs w:val="28"/>
      <w:lang w:bidi="ar-SA"/>
    </w:rPr>
  </w:style>
  <w:style w:type="paragraph" w:styleId="Heading1">
    <w:name w:val="heading 1"/>
    <w:basedOn w:val="HeadingBase"/>
    <w:next w:val="BodyText"/>
    <w:qFormat/>
    <w:rsid w:val="00932FF8"/>
    <w:pPr>
      <w:spacing w:before="220" w:after="220"/>
      <w:ind w:left="-2160"/>
      <w:jc w:val="left"/>
      <w:outlineLvl w:val="0"/>
    </w:pPr>
    <w:rPr>
      <w:rFonts w:ascii="Arial Black" w:hAnsi="Arial Black"/>
      <w:bCs/>
      <w:kern w:val="28"/>
      <w:sz w:val="20"/>
    </w:rPr>
  </w:style>
  <w:style w:type="paragraph" w:styleId="Heading2">
    <w:name w:val="heading 2"/>
    <w:basedOn w:val="HeadingBase"/>
    <w:next w:val="BodyText"/>
    <w:qFormat/>
    <w:rsid w:val="00932FF8"/>
    <w:pPr>
      <w:spacing w:after="220"/>
      <w:jc w:val="left"/>
      <w:outlineLvl w:val="1"/>
    </w:pPr>
    <w:rPr>
      <w:rFonts w:ascii="Arial Black" w:hAnsi="Arial Black"/>
      <w:bCs/>
      <w:sz w:val="20"/>
    </w:rPr>
  </w:style>
  <w:style w:type="paragraph" w:styleId="Heading3">
    <w:name w:val="heading 3"/>
    <w:basedOn w:val="HeadingBase"/>
    <w:next w:val="BodyText"/>
    <w:qFormat/>
    <w:rsid w:val="00932FF8"/>
    <w:pPr>
      <w:spacing w:after="220"/>
      <w:jc w:val="left"/>
      <w:outlineLvl w:val="2"/>
    </w:pPr>
    <w:rPr>
      <w:i/>
      <w:iCs/>
      <w:spacing w:val="-2"/>
    </w:rPr>
  </w:style>
  <w:style w:type="paragraph" w:styleId="Heading4">
    <w:name w:val="heading 4"/>
    <w:basedOn w:val="HeadingBase"/>
    <w:next w:val="BodyText"/>
    <w:qFormat/>
    <w:rsid w:val="00932FF8"/>
    <w:pPr>
      <w:jc w:val="left"/>
      <w:outlineLvl w:val="3"/>
    </w:pPr>
    <w:rPr>
      <w:rFonts w:ascii="Arial Black" w:hAnsi="Arial Black"/>
      <w:bCs/>
      <w:sz w:val="20"/>
    </w:rPr>
  </w:style>
  <w:style w:type="paragraph" w:styleId="Heading5">
    <w:name w:val="heading 5"/>
    <w:basedOn w:val="HeadingBase"/>
    <w:next w:val="BodyText"/>
    <w:qFormat/>
    <w:rsid w:val="00932FF8"/>
    <w:pPr>
      <w:spacing w:after="220"/>
      <w:jc w:val="left"/>
      <w:outlineLvl w:val="4"/>
    </w:pPr>
    <w:rPr>
      <w:rFonts w:ascii="Arial Black" w:hAnsi="Arial Black"/>
      <w:bCs/>
      <w:sz w:val="16"/>
      <w:szCs w:val="24"/>
    </w:rPr>
  </w:style>
  <w:style w:type="paragraph" w:styleId="Heading6">
    <w:name w:val="heading 6"/>
    <w:basedOn w:val="Normal"/>
    <w:next w:val="Normal"/>
    <w:qFormat/>
    <w:rsid w:val="00932FF8"/>
    <w:pPr>
      <w:spacing w:before="240" w:after="60"/>
      <w:jc w:val="both"/>
      <w:outlineLvl w:val="5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932FF8"/>
    <w:pPr>
      <w:spacing w:after="220" w:line="220" w:lineRule="atLeast"/>
      <w:jc w:val="both"/>
    </w:pPr>
    <w:rPr>
      <w:spacing w:val="-5"/>
    </w:rPr>
  </w:style>
  <w:style w:type="paragraph" w:customStyle="1" w:styleId="Achievement">
    <w:name w:val="Achievement"/>
    <w:basedOn w:val="BodyText"/>
    <w:rsid w:val="00932FF8"/>
    <w:pPr>
      <w:numPr>
        <w:numId w:val="5"/>
      </w:numPr>
      <w:spacing w:after="0" w:line="240" w:lineRule="auto"/>
    </w:pPr>
  </w:style>
  <w:style w:type="paragraph" w:customStyle="1" w:styleId="Address1">
    <w:name w:val="Address 1"/>
    <w:basedOn w:val="Normal"/>
    <w:rsid w:val="00932FF8"/>
    <w:pPr>
      <w:jc w:val="both"/>
    </w:pPr>
  </w:style>
  <w:style w:type="paragraph" w:customStyle="1" w:styleId="Address2">
    <w:name w:val="Address 2"/>
    <w:basedOn w:val="Normal"/>
    <w:rsid w:val="00932FF8"/>
    <w:pPr>
      <w:jc w:val="both"/>
    </w:pPr>
  </w:style>
  <w:style w:type="paragraph" w:styleId="BodyTextIndent">
    <w:name w:val="Body Text Indent"/>
    <w:basedOn w:val="BodyText"/>
    <w:rsid w:val="00932FF8"/>
    <w:pPr>
      <w:ind w:left="720"/>
    </w:pPr>
  </w:style>
  <w:style w:type="paragraph" w:customStyle="1" w:styleId="CityState">
    <w:name w:val="City/State"/>
    <w:basedOn w:val="BodyText"/>
    <w:next w:val="BodyText"/>
    <w:rsid w:val="00932FF8"/>
    <w:pPr>
      <w:keepNext/>
    </w:pPr>
  </w:style>
  <w:style w:type="paragraph" w:customStyle="1" w:styleId="CompanyName">
    <w:name w:val="Company Name"/>
    <w:basedOn w:val="Normal"/>
    <w:next w:val="Normal"/>
    <w:autoRedefine/>
    <w:rsid w:val="00932FF8"/>
    <w:pPr>
      <w:tabs>
        <w:tab w:val="left" w:pos="2160"/>
        <w:tab w:val="right" w:pos="6480"/>
      </w:tabs>
      <w:spacing w:before="100" w:after="40"/>
    </w:pPr>
  </w:style>
  <w:style w:type="paragraph" w:customStyle="1" w:styleId="CompanyNameOne">
    <w:name w:val="Company Name One"/>
    <w:basedOn w:val="CompanyName"/>
    <w:next w:val="Normal"/>
    <w:autoRedefine/>
    <w:rsid w:val="00932FF8"/>
    <w:pPr>
      <w:spacing w:before="120" w:after="120"/>
    </w:pPr>
  </w:style>
  <w:style w:type="paragraph" w:styleId="Date">
    <w:name w:val="Date"/>
    <w:basedOn w:val="BodyText"/>
    <w:rsid w:val="00932FF8"/>
    <w:pPr>
      <w:keepNext/>
    </w:pPr>
  </w:style>
  <w:style w:type="paragraph" w:customStyle="1" w:styleId="DocumentLabel">
    <w:name w:val="Document Label"/>
    <w:basedOn w:val="Normal"/>
    <w:next w:val="Normal"/>
    <w:rsid w:val="00932FF8"/>
    <w:pPr>
      <w:spacing w:after="220"/>
      <w:jc w:val="both"/>
    </w:pPr>
    <w:rPr>
      <w:spacing w:val="-20"/>
      <w:sz w:val="72"/>
      <w:szCs w:val="72"/>
    </w:rPr>
  </w:style>
  <w:style w:type="character" w:styleId="Emphasis">
    <w:name w:val="Emphasis"/>
    <w:qFormat/>
    <w:rsid w:val="00932FF8"/>
    <w:rPr>
      <w:rFonts w:ascii="Arial Black" w:hAnsi="Arial Black"/>
      <w:bCs/>
      <w:spacing w:val="-8"/>
      <w:sz w:val="18"/>
      <w:lang w:bidi="th-TH"/>
    </w:rPr>
  </w:style>
  <w:style w:type="paragraph" w:customStyle="1" w:styleId="HeaderBase">
    <w:name w:val="Header Base"/>
    <w:basedOn w:val="Normal"/>
    <w:rsid w:val="00932FF8"/>
    <w:pPr>
      <w:jc w:val="both"/>
    </w:pPr>
  </w:style>
  <w:style w:type="paragraph" w:styleId="Footer">
    <w:name w:val="footer"/>
    <w:basedOn w:val="HeaderBase"/>
    <w:rsid w:val="00932FF8"/>
    <w:pPr>
      <w:tabs>
        <w:tab w:val="right" w:pos="6840"/>
      </w:tabs>
      <w:spacing w:line="220" w:lineRule="atLeast"/>
      <w:ind w:left="-2160"/>
    </w:pPr>
    <w:rPr>
      <w:b/>
      <w:bCs/>
    </w:rPr>
  </w:style>
  <w:style w:type="paragraph" w:styleId="Header">
    <w:name w:val="header"/>
    <w:basedOn w:val="HeaderBase"/>
    <w:rsid w:val="00932FF8"/>
    <w:pPr>
      <w:spacing w:line="220" w:lineRule="atLeast"/>
      <w:ind w:left="-2160"/>
    </w:pPr>
  </w:style>
  <w:style w:type="paragraph" w:customStyle="1" w:styleId="HeadingBase">
    <w:name w:val="Heading Base"/>
    <w:basedOn w:val="BodyText"/>
    <w:next w:val="BodyText"/>
    <w:rsid w:val="00932FF8"/>
    <w:pPr>
      <w:keepNext/>
      <w:keepLines/>
      <w:spacing w:after="0"/>
    </w:pPr>
    <w:rPr>
      <w:spacing w:val="-4"/>
    </w:rPr>
  </w:style>
  <w:style w:type="paragraph" w:customStyle="1" w:styleId="Institution">
    <w:name w:val="Institution"/>
    <w:basedOn w:val="Normal"/>
    <w:next w:val="Achievement"/>
    <w:autoRedefine/>
    <w:rsid w:val="00932FF8"/>
    <w:pPr>
      <w:tabs>
        <w:tab w:val="left" w:pos="2160"/>
        <w:tab w:val="right" w:pos="6480"/>
      </w:tabs>
      <w:spacing w:before="120" w:after="120"/>
    </w:pPr>
  </w:style>
  <w:style w:type="character" w:customStyle="1" w:styleId="Job">
    <w:name w:val="Job"/>
    <w:basedOn w:val="DefaultParagraphFont"/>
    <w:rsid w:val="00932FF8"/>
  </w:style>
  <w:style w:type="paragraph" w:customStyle="1" w:styleId="JobTitle">
    <w:name w:val="Job Title"/>
    <w:next w:val="Achievement"/>
    <w:rsid w:val="00932FF8"/>
    <w:pPr>
      <w:spacing w:after="60" w:line="220" w:lineRule="atLeast"/>
    </w:pPr>
    <w:rPr>
      <w:rFonts w:ascii="Angsana New" w:hAnsi="Angsana New"/>
      <w:b/>
      <w:bCs/>
      <w:spacing w:val="-10"/>
      <w:sz w:val="28"/>
      <w:szCs w:val="28"/>
    </w:rPr>
  </w:style>
  <w:style w:type="character" w:customStyle="1" w:styleId="Lead-inEmphasis">
    <w:name w:val="Lead-in Emphasis"/>
    <w:rsid w:val="00932FF8"/>
    <w:rPr>
      <w:rFonts w:ascii="Arial Black" w:hAnsi="Arial Black"/>
      <w:bCs/>
      <w:spacing w:val="-6"/>
      <w:sz w:val="18"/>
      <w:lang w:bidi="th-TH"/>
    </w:rPr>
  </w:style>
  <w:style w:type="paragraph" w:customStyle="1" w:styleId="Name">
    <w:name w:val="Name"/>
    <w:basedOn w:val="Normal"/>
    <w:next w:val="Normal"/>
    <w:rsid w:val="00932FF8"/>
    <w:pPr>
      <w:pBdr>
        <w:bottom w:val="single" w:sz="6" w:space="4" w:color="auto"/>
      </w:pBdr>
      <w:spacing w:after="240"/>
    </w:pPr>
    <w:rPr>
      <w:rFonts w:ascii="Arial Black" w:hAnsi="Arial Black"/>
      <w:bCs/>
      <w:sz w:val="54"/>
      <w:szCs w:val="72"/>
    </w:rPr>
  </w:style>
  <w:style w:type="paragraph" w:customStyle="1" w:styleId="SectionTitle">
    <w:name w:val="Section Title"/>
    <w:basedOn w:val="Normal"/>
    <w:next w:val="Normal"/>
    <w:autoRedefine/>
    <w:rsid w:val="00932FF8"/>
    <w:pPr>
      <w:spacing w:before="120" w:after="120"/>
    </w:pPr>
    <w:rPr>
      <w:b/>
      <w:bCs/>
      <w:spacing w:val="-10"/>
    </w:rPr>
  </w:style>
  <w:style w:type="paragraph" w:customStyle="1" w:styleId="NoTitle">
    <w:name w:val="No Title"/>
    <w:basedOn w:val="SectionTitle"/>
    <w:rsid w:val="00932FF8"/>
  </w:style>
  <w:style w:type="paragraph" w:customStyle="1" w:styleId="Objective">
    <w:name w:val="Objective"/>
    <w:basedOn w:val="Normal"/>
    <w:next w:val="BodyText"/>
    <w:rsid w:val="00932FF8"/>
    <w:pPr>
      <w:spacing w:before="120" w:after="120"/>
    </w:pPr>
  </w:style>
  <w:style w:type="character" w:styleId="PageNumber">
    <w:name w:val="page number"/>
    <w:rsid w:val="00932FF8"/>
    <w:rPr>
      <w:rFonts w:ascii="Arial" w:hAnsi="Arial"/>
      <w:sz w:val="18"/>
      <w:lang w:bidi="th-TH"/>
    </w:rPr>
  </w:style>
  <w:style w:type="paragraph" w:customStyle="1" w:styleId="PersonalData">
    <w:name w:val="Personal Data"/>
    <w:basedOn w:val="BodyText"/>
    <w:rsid w:val="00932FF8"/>
    <w:pPr>
      <w:spacing w:after="120" w:line="240" w:lineRule="exact"/>
      <w:ind w:left="-1080" w:right="1080"/>
    </w:pPr>
    <w:rPr>
      <w:i/>
      <w:iCs/>
      <w:spacing w:val="0"/>
    </w:rPr>
  </w:style>
  <w:style w:type="paragraph" w:customStyle="1" w:styleId="PersonalInfo">
    <w:name w:val="Personal Info"/>
    <w:basedOn w:val="Achievement"/>
    <w:next w:val="Achievement"/>
    <w:rsid w:val="00932FF8"/>
    <w:pPr>
      <w:numPr>
        <w:numId w:val="6"/>
      </w:numPr>
      <w:spacing w:before="160"/>
      <w:ind w:left="357" w:hanging="357"/>
    </w:pPr>
  </w:style>
  <w:style w:type="paragraph" w:customStyle="1" w:styleId="SectionSubtitle">
    <w:name w:val="Section Subtitle"/>
    <w:basedOn w:val="SectionTitle"/>
    <w:next w:val="Normal"/>
    <w:rsid w:val="00932FF8"/>
    <w:rPr>
      <w:b w:val="0"/>
      <w:spacing w:val="0"/>
    </w:rPr>
  </w:style>
  <w:style w:type="paragraph" w:styleId="BlockText">
    <w:name w:val="Block Text"/>
    <w:basedOn w:val="Normal"/>
    <w:rsid w:val="00E63CB7"/>
    <w:pPr>
      <w:spacing w:line="360" w:lineRule="auto"/>
      <w:ind w:left="720" w:right="-341" w:firstLine="720"/>
    </w:pPr>
    <w:rPr>
      <w:rFonts w:ascii="Arial" w:eastAsia="Cordia New" w:hAnsi="Arial" w:cs="Cordia New"/>
      <w:sz w:val="24"/>
      <w:szCs w:val="24"/>
      <w:lang w:bidi="th-TH"/>
    </w:rPr>
  </w:style>
  <w:style w:type="paragraph" w:styleId="BalloonText">
    <w:name w:val="Balloon Text"/>
    <w:basedOn w:val="Normal"/>
    <w:link w:val="BalloonTextChar"/>
    <w:rsid w:val="00065E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65EF6"/>
    <w:rPr>
      <w:rFonts w:ascii="Tahoma" w:hAnsi="Tahoma" w:cs="Tahoma"/>
      <w:sz w:val="16"/>
      <w:szCs w:val="16"/>
      <w:lang w:bidi="ar-SA"/>
    </w:rPr>
  </w:style>
  <w:style w:type="character" w:customStyle="1" w:styleId="Document4">
    <w:name w:val="Document 4"/>
    <w:basedOn w:val="DefaultParagraphFont"/>
    <w:rsid w:val="006C0AC6"/>
    <w:rPr>
      <w:b/>
      <w:bCs/>
      <w:i/>
      <w:iCs/>
      <w:sz w:val="24"/>
      <w:szCs w:val="24"/>
    </w:rPr>
  </w:style>
  <w:style w:type="paragraph" w:styleId="ListNumber">
    <w:name w:val="List Number"/>
    <w:basedOn w:val="Normal"/>
    <w:rsid w:val="006C0AC6"/>
    <w:pPr>
      <w:numPr>
        <w:numId w:val="26"/>
      </w:numPr>
      <w:suppressAutoHyphens/>
      <w:ind w:right="-331"/>
      <w:jc w:val="both"/>
    </w:pPr>
    <w:rPr>
      <w:rFonts w:ascii="Arial" w:hAnsi="Arial" w:cs="Arial"/>
      <w:spacing w:val="-4"/>
      <w:sz w:val="20"/>
      <w:szCs w:val="20"/>
      <w:lang w:val="en-AU"/>
    </w:rPr>
  </w:style>
  <w:style w:type="character" w:styleId="Hyperlink">
    <w:name w:val="Hyperlink"/>
    <w:basedOn w:val="DefaultParagraphFont"/>
    <w:rsid w:val="00E91BD5"/>
    <w:rPr>
      <w:color w:val="0000FF" w:themeColor="hyperlink"/>
      <w:u w:val="single"/>
    </w:rPr>
  </w:style>
  <w:style w:type="paragraph" w:customStyle="1" w:styleId="description">
    <w:name w:val="description"/>
    <w:basedOn w:val="Normal"/>
    <w:rsid w:val="00705A16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bidi="th-TH"/>
    </w:rPr>
  </w:style>
  <w:style w:type="character" w:customStyle="1" w:styleId="apple-converted-space">
    <w:name w:val="apple-converted-space"/>
    <w:basedOn w:val="DefaultParagraphFont"/>
    <w:rsid w:val="00705A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2FF8"/>
    <w:rPr>
      <w:rFonts w:ascii="Angsana New" w:hAnsi="Angsana New"/>
      <w:sz w:val="28"/>
      <w:szCs w:val="28"/>
      <w:lang w:bidi="ar-SA"/>
    </w:rPr>
  </w:style>
  <w:style w:type="paragraph" w:styleId="Heading1">
    <w:name w:val="heading 1"/>
    <w:basedOn w:val="HeadingBase"/>
    <w:next w:val="BodyText"/>
    <w:qFormat/>
    <w:rsid w:val="00932FF8"/>
    <w:pPr>
      <w:spacing w:before="220" w:after="220"/>
      <w:ind w:left="-2160"/>
      <w:jc w:val="left"/>
      <w:outlineLvl w:val="0"/>
    </w:pPr>
    <w:rPr>
      <w:rFonts w:ascii="Arial Black" w:hAnsi="Arial Black"/>
      <w:bCs/>
      <w:kern w:val="28"/>
      <w:sz w:val="20"/>
    </w:rPr>
  </w:style>
  <w:style w:type="paragraph" w:styleId="Heading2">
    <w:name w:val="heading 2"/>
    <w:basedOn w:val="HeadingBase"/>
    <w:next w:val="BodyText"/>
    <w:qFormat/>
    <w:rsid w:val="00932FF8"/>
    <w:pPr>
      <w:spacing w:after="220"/>
      <w:jc w:val="left"/>
      <w:outlineLvl w:val="1"/>
    </w:pPr>
    <w:rPr>
      <w:rFonts w:ascii="Arial Black" w:hAnsi="Arial Black"/>
      <w:bCs/>
      <w:sz w:val="20"/>
    </w:rPr>
  </w:style>
  <w:style w:type="paragraph" w:styleId="Heading3">
    <w:name w:val="heading 3"/>
    <w:basedOn w:val="HeadingBase"/>
    <w:next w:val="BodyText"/>
    <w:qFormat/>
    <w:rsid w:val="00932FF8"/>
    <w:pPr>
      <w:spacing w:after="220"/>
      <w:jc w:val="left"/>
      <w:outlineLvl w:val="2"/>
    </w:pPr>
    <w:rPr>
      <w:i/>
      <w:iCs/>
      <w:spacing w:val="-2"/>
    </w:rPr>
  </w:style>
  <w:style w:type="paragraph" w:styleId="Heading4">
    <w:name w:val="heading 4"/>
    <w:basedOn w:val="HeadingBase"/>
    <w:next w:val="BodyText"/>
    <w:qFormat/>
    <w:rsid w:val="00932FF8"/>
    <w:pPr>
      <w:jc w:val="left"/>
      <w:outlineLvl w:val="3"/>
    </w:pPr>
    <w:rPr>
      <w:rFonts w:ascii="Arial Black" w:hAnsi="Arial Black"/>
      <w:bCs/>
      <w:sz w:val="20"/>
    </w:rPr>
  </w:style>
  <w:style w:type="paragraph" w:styleId="Heading5">
    <w:name w:val="heading 5"/>
    <w:basedOn w:val="HeadingBase"/>
    <w:next w:val="BodyText"/>
    <w:qFormat/>
    <w:rsid w:val="00932FF8"/>
    <w:pPr>
      <w:spacing w:after="220"/>
      <w:jc w:val="left"/>
      <w:outlineLvl w:val="4"/>
    </w:pPr>
    <w:rPr>
      <w:rFonts w:ascii="Arial Black" w:hAnsi="Arial Black"/>
      <w:bCs/>
      <w:sz w:val="16"/>
      <w:szCs w:val="24"/>
    </w:rPr>
  </w:style>
  <w:style w:type="paragraph" w:styleId="Heading6">
    <w:name w:val="heading 6"/>
    <w:basedOn w:val="Normal"/>
    <w:next w:val="Normal"/>
    <w:qFormat/>
    <w:rsid w:val="00932FF8"/>
    <w:pPr>
      <w:spacing w:before="240" w:after="60"/>
      <w:jc w:val="both"/>
      <w:outlineLvl w:val="5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932FF8"/>
    <w:pPr>
      <w:spacing w:after="220" w:line="220" w:lineRule="atLeast"/>
      <w:jc w:val="both"/>
    </w:pPr>
    <w:rPr>
      <w:spacing w:val="-5"/>
    </w:rPr>
  </w:style>
  <w:style w:type="paragraph" w:customStyle="1" w:styleId="Achievement">
    <w:name w:val="Achievement"/>
    <w:basedOn w:val="BodyText"/>
    <w:rsid w:val="00932FF8"/>
    <w:pPr>
      <w:numPr>
        <w:numId w:val="5"/>
      </w:numPr>
      <w:spacing w:after="0" w:line="240" w:lineRule="auto"/>
    </w:pPr>
  </w:style>
  <w:style w:type="paragraph" w:customStyle="1" w:styleId="Address1">
    <w:name w:val="Address 1"/>
    <w:basedOn w:val="Normal"/>
    <w:rsid w:val="00932FF8"/>
    <w:pPr>
      <w:jc w:val="both"/>
    </w:pPr>
  </w:style>
  <w:style w:type="paragraph" w:customStyle="1" w:styleId="Address2">
    <w:name w:val="Address 2"/>
    <w:basedOn w:val="Normal"/>
    <w:rsid w:val="00932FF8"/>
    <w:pPr>
      <w:jc w:val="both"/>
    </w:pPr>
  </w:style>
  <w:style w:type="paragraph" w:styleId="BodyTextIndent">
    <w:name w:val="Body Text Indent"/>
    <w:basedOn w:val="BodyText"/>
    <w:rsid w:val="00932FF8"/>
    <w:pPr>
      <w:ind w:left="720"/>
    </w:pPr>
  </w:style>
  <w:style w:type="paragraph" w:customStyle="1" w:styleId="CityState">
    <w:name w:val="City/State"/>
    <w:basedOn w:val="BodyText"/>
    <w:next w:val="BodyText"/>
    <w:rsid w:val="00932FF8"/>
    <w:pPr>
      <w:keepNext/>
    </w:pPr>
  </w:style>
  <w:style w:type="paragraph" w:customStyle="1" w:styleId="CompanyName">
    <w:name w:val="Company Name"/>
    <w:basedOn w:val="Normal"/>
    <w:next w:val="Normal"/>
    <w:autoRedefine/>
    <w:rsid w:val="00932FF8"/>
    <w:pPr>
      <w:tabs>
        <w:tab w:val="left" w:pos="2160"/>
        <w:tab w:val="right" w:pos="6480"/>
      </w:tabs>
      <w:spacing w:before="100" w:after="40"/>
    </w:pPr>
  </w:style>
  <w:style w:type="paragraph" w:customStyle="1" w:styleId="CompanyNameOne">
    <w:name w:val="Company Name One"/>
    <w:basedOn w:val="CompanyName"/>
    <w:next w:val="Normal"/>
    <w:autoRedefine/>
    <w:rsid w:val="00932FF8"/>
    <w:pPr>
      <w:spacing w:before="120" w:after="120"/>
    </w:pPr>
  </w:style>
  <w:style w:type="paragraph" w:styleId="Date">
    <w:name w:val="Date"/>
    <w:basedOn w:val="BodyText"/>
    <w:rsid w:val="00932FF8"/>
    <w:pPr>
      <w:keepNext/>
    </w:pPr>
  </w:style>
  <w:style w:type="paragraph" w:customStyle="1" w:styleId="DocumentLabel">
    <w:name w:val="Document Label"/>
    <w:basedOn w:val="Normal"/>
    <w:next w:val="Normal"/>
    <w:rsid w:val="00932FF8"/>
    <w:pPr>
      <w:spacing w:after="220"/>
      <w:jc w:val="both"/>
    </w:pPr>
    <w:rPr>
      <w:spacing w:val="-20"/>
      <w:sz w:val="72"/>
      <w:szCs w:val="72"/>
    </w:rPr>
  </w:style>
  <w:style w:type="character" w:styleId="Emphasis">
    <w:name w:val="Emphasis"/>
    <w:qFormat/>
    <w:rsid w:val="00932FF8"/>
    <w:rPr>
      <w:rFonts w:ascii="Arial Black" w:hAnsi="Arial Black"/>
      <w:bCs/>
      <w:spacing w:val="-8"/>
      <w:sz w:val="18"/>
      <w:lang w:bidi="th-TH"/>
    </w:rPr>
  </w:style>
  <w:style w:type="paragraph" w:customStyle="1" w:styleId="HeaderBase">
    <w:name w:val="Header Base"/>
    <w:basedOn w:val="Normal"/>
    <w:rsid w:val="00932FF8"/>
    <w:pPr>
      <w:jc w:val="both"/>
    </w:pPr>
  </w:style>
  <w:style w:type="paragraph" w:styleId="Footer">
    <w:name w:val="footer"/>
    <w:basedOn w:val="HeaderBase"/>
    <w:rsid w:val="00932FF8"/>
    <w:pPr>
      <w:tabs>
        <w:tab w:val="right" w:pos="6840"/>
      </w:tabs>
      <w:spacing w:line="220" w:lineRule="atLeast"/>
      <w:ind w:left="-2160"/>
    </w:pPr>
    <w:rPr>
      <w:b/>
      <w:bCs/>
    </w:rPr>
  </w:style>
  <w:style w:type="paragraph" w:styleId="Header">
    <w:name w:val="header"/>
    <w:basedOn w:val="HeaderBase"/>
    <w:rsid w:val="00932FF8"/>
    <w:pPr>
      <w:spacing w:line="220" w:lineRule="atLeast"/>
      <w:ind w:left="-2160"/>
    </w:pPr>
  </w:style>
  <w:style w:type="paragraph" w:customStyle="1" w:styleId="HeadingBase">
    <w:name w:val="Heading Base"/>
    <w:basedOn w:val="BodyText"/>
    <w:next w:val="BodyText"/>
    <w:rsid w:val="00932FF8"/>
    <w:pPr>
      <w:keepNext/>
      <w:keepLines/>
      <w:spacing w:after="0"/>
    </w:pPr>
    <w:rPr>
      <w:spacing w:val="-4"/>
    </w:rPr>
  </w:style>
  <w:style w:type="paragraph" w:customStyle="1" w:styleId="Institution">
    <w:name w:val="Institution"/>
    <w:basedOn w:val="Normal"/>
    <w:next w:val="Achievement"/>
    <w:autoRedefine/>
    <w:rsid w:val="00932FF8"/>
    <w:pPr>
      <w:tabs>
        <w:tab w:val="left" w:pos="2160"/>
        <w:tab w:val="right" w:pos="6480"/>
      </w:tabs>
      <w:spacing w:before="120" w:after="120"/>
    </w:pPr>
  </w:style>
  <w:style w:type="character" w:customStyle="1" w:styleId="Job">
    <w:name w:val="Job"/>
    <w:basedOn w:val="DefaultParagraphFont"/>
    <w:rsid w:val="00932FF8"/>
  </w:style>
  <w:style w:type="paragraph" w:customStyle="1" w:styleId="JobTitle">
    <w:name w:val="Job Title"/>
    <w:next w:val="Achievement"/>
    <w:rsid w:val="00932FF8"/>
    <w:pPr>
      <w:spacing w:after="60" w:line="220" w:lineRule="atLeast"/>
    </w:pPr>
    <w:rPr>
      <w:rFonts w:ascii="Angsana New" w:hAnsi="Angsana New"/>
      <w:b/>
      <w:bCs/>
      <w:spacing w:val="-10"/>
      <w:sz w:val="28"/>
      <w:szCs w:val="28"/>
    </w:rPr>
  </w:style>
  <w:style w:type="character" w:customStyle="1" w:styleId="Lead-inEmphasis">
    <w:name w:val="Lead-in Emphasis"/>
    <w:rsid w:val="00932FF8"/>
    <w:rPr>
      <w:rFonts w:ascii="Arial Black" w:hAnsi="Arial Black"/>
      <w:bCs/>
      <w:spacing w:val="-6"/>
      <w:sz w:val="18"/>
      <w:lang w:bidi="th-TH"/>
    </w:rPr>
  </w:style>
  <w:style w:type="paragraph" w:customStyle="1" w:styleId="Name">
    <w:name w:val="Name"/>
    <w:basedOn w:val="Normal"/>
    <w:next w:val="Normal"/>
    <w:rsid w:val="00932FF8"/>
    <w:pPr>
      <w:pBdr>
        <w:bottom w:val="single" w:sz="6" w:space="4" w:color="auto"/>
      </w:pBdr>
      <w:spacing w:after="240"/>
    </w:pPr>
    <w:rPr>
      <w:rFonts w:ascii="Arial Black" w:hAnsi="Arial Black"/>
      <w:bCs/>
      <w:sz w:val="54"/>
      <w:szCs w:val="72"/>
    </w:rPr>
  </w:style>
  <w:style w:type="paragraph" w:customStyle="1" w:styleId="SectionTitle">
    <w:name w:val="Section Title"/>
    <w:basedOn w:val="Normal"/>
    <w:next w:val="Normal"/>
    <w:autoRedefine/>
    <w:rsid w:val="00932FF8"/>
    <w:pPr>
      <w:spacing w:before="120" w:after="120"/>
    </w:pPr>
    <w:rPr>
      <w:b/>
      <w:bCs/>
      <w:spacing w:val="-10"/>
    </w:rPr>
  </w:style>
  <w:style w:type="paragraph" w:customStyle="1" w:styleId="NoTitle">
    <w:name w:val="No Title"/>
    <w:basedOn w:val="SectionTitle"/>
    <w:rsid w:val="00932FF8"/>
  </w:style>
  <w:style w:type="paragraph" w:customStyle="1" w:styleId="Objective">
    <w:name w:val="Objective"/>
    <w:basedOn w:val="Normal"/>
    <w:next w:val="BodyText"/>
    <w:rsid w:val="00932FF8"/>
    <w:pPr>
      <w:spacing w:before="120" w:after="120"/>
    </w:pPr>
  </w:style>
  <w:style w:type="character" w:styleId="PageNumber">
    <w:name w:val="page number"/>
    <w:rsid w:val="00932FF8"/>
    <w:rPr>
      <w:rFonts w:ascii="Arial" w:hAnsi="Arial"/>
      <w:sz w:val="18"/>
      <w:lang w:bidi="th-TH"/>
    </w:rPr>
  </w:style>
  <w:style w:type="paragraph" w:customStyle="1" w:styleId="PersonalData">
    <w:name w:val="Personal Data"/>
    <w:basedOn w:val="BodyText"/>
    <w:rsid w:val="00932FF8"/>
    <w:pPr>
      <w:spacing w:after="120" w:line="240" w:lineRule="exact"/>
      <w:ind w:left="-1080" w:right="1080"/>
    </w:pPr>
    <w:rPr>
      <w:i/>
      <w:iCs/>
      <w:spacing w:val="0"/>
    </w:rPr>
  </w:style>
  <w:style w:type="paragraph" w:customStyle="1" w:styleId="PersonalInfo">
    <w:name w:val="Personal Info"/>
    <w:basedOn w:val="Achievement"/>
    <w:next w:val="Achievement"/>
    <w:rsid w:val="00932FF8"/>
    <w:pPr>
      <w:numPr>
        <w:numId w:val="6"/>
      </w:numPr>
      <w:spacing w:before="160"/>
      <w:ind w:left="357" w:hanging="357"/>
    </w:pPr>
  </w:style>
  <w:style w:type="paragraph" w:customStyle="1" w:styleId="SectionSubtitle">
    <w:name w:val="Section Subtitle"/>
    <w:basedOn w:val="SectionTitle"/>
    <w:next w:val="Normal"/>
    <w:rsid w:val="00932FF8"/>
    <w:rPr>
      <w:b w:val="0"/>
      <w:spacing w:val="0"/>
    </w:rPr>
  </w:style>
  <w:style w:type="paragraph" w:styleId="BlockText">
    <w:name w:val="Block Text"/>
    <w:basedOn w:val="Normal"/>
    <w:rsid w:val="00E63CB7"/>
    <w:pPr>
      <w:spacing w:line="360" w:lineRule="auto"/>
      <w:ind w:left="720" w:right="-341" w:firstLine="720"/>
    </w:pPr>
    <w:rPr>
      <w:rFonts w:ascii="Arial" w:eastAsia="Cordia New" w:hAnsi="Arial" w:cs="Cordia New"/>
      <w:sz w:val="24"/>
      <w:szCs w:val="24"/>
      <w:lang w:bidi="th-TH"/>
    </w:rPr>
  </w:style>
  <w:style w:type="paragraph" w:styleId="BalloonText">
    <w:name w:val="Balloon Text"/>
    <w:basedOn w:val="Normal"/>
    <w:link w:val="BalloonTextChar"/>
    <w:rsid w:val="00065E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65EF6"/>
    <w:rPr>
      <w:rFonts w:ascii="Tahoma" w:hAnsi="Tahoma" w:cs="Tahoma"/>
      <w:sz w:val="16"/>
      <w:szCs w:val="16"/>
      <w:lang w:bidi="ar-SA"/>
    </w:rPr>
  </w:style>
  <w:style w:type="character" w:customStyle="1" w:styleId="Document4">
    <w:name w:val="Document 4"/>
    <w:basedOn w:val="DefaultParagraphFont"/>
    <w:rsid w:val="006C0AC6"/>
    <w:rPr>
      <w:b/>
      <w:bCs/>
      <w:i/>
      <w:iCs/>
      <w:sz w:val="24"/>
      <w:szCs w:val="24"/>
    </w:rPr>
  </w:style>
  <w:style w:type="paragraph" w:styleId="ListNumber">
    <w:name w:val="List Number"/>
    <w:basedOn w:val="Normal"/>
    <w:rsid w:val="006C0AC6"/>
    <w:pPr>
      <w:numPr>
        <w:numId w:val="26"/>
      </w:numPr>
      <w:suppressAutoHyphens/>
      <w:ind w:right="-331"/>
      <w:jc w:val="both"/>
    </w:pPr>
    <w:rPr>
      <w:rFonts w:ascii="Arial" w:hAnsi="Arial" w:cs="Arial"/>
      <w:spacing w:val="-4"/>
      <w:sz w:val="20"/>
      <w:szCs w:val="20"/>
      <w:lang w:val="en-AU"/>
    </w:rPr>
  </w:style>
  <w:style w:type="character" w:styleId="Hyperlink">
    <w:name w:val="Hyperlink"/>
    <w:basedOn w:val="DefaultParagraphFont"/>
    <w:rsid w:val="00E91BD5"/>
    <w:rPr>
      <w:color w:val="0000FF" w:themeColor="hyperlink"/>
      <w:u w:val="single"/>
    </w:rPr>
  </w:style>
  <w:style w:type="paragraph" w:customStyle="1" w:styleId="description">
    <w:name w:val="description"/>
    <w:basedOn w:val="Normal"/>
    <w:rsid w:val="00705A16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bidi="th-TH"/>
    </w:rPr>
  </w:style>
  <w:style w:type="character" w:customStyle="1" w:styleId="apple-converted-space">
    <w:name w:val="apple-converted-space"/>
    <w:basedOn w:val="DefaultParagraphFont"/>
    <w:rsid w:val="00705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24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0997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s://youtu.be/mkiFwHizO_E" TargetMode="External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oelChy_uKxY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image" Target="media/image19.jpe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youtu.be/ajkVLhGHXJA" TargetMode="External"/><Relationship Id="rId19" Type="http://schemas.openxmlformats.org/officeDocument/2006/relationships/hyperlink" Target="https://youtu.be/LPa3S6t5snM" TargetMode="External"/><Relationship Id="rId31" Type="http://schemas.openxmlformats.org/officeDocument/2006/relationships/image" Target="media/image18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wmf"/><Relationship Id="rId30" Type="http://schemas.openxmlformats.org/officeDocument/2006/relationships/image" Target="http://www.medcitynews.com/wordpress/wp-content/uploads/abbott-logo.jpg" TargetMode="External"/><Relationship Id="rId35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Professional%20Resum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36112A-9FBF-408E-9485-FB049F725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Resume</Template>
  <TotalTime>146</TotalTime>
  <Pages>5</Pages>
  <Words>1361</Words>
  <Characters>7762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Professional Resume</vt:lpstr>
    </vt:vector>
  </TitlesOfParts>
  <Company>Li &amp; Fung Trading Limited</Company>
  <LinksUpToDate>false</LinksUpToDate>
  <CharactersWithSpaces>9105</CharactersWithSpaces>
  <SharedDoc>false</SharedDoc>
  <HLinks>
    <vt:vector size="6" baseType="variant">
      <vt:variant>
        <vt:i4>3211303</vt:i4>
      </vt:variant>
      <vt:variant>
        <vt:i4>-1</vt:i4>
      </vt:variant>
      <vt:variant>
        <vt:i4>1032</vt:i4>
      </vt:variant>
      <vt:variant>
        <vt:i4>1</vt:i4>
      </vt:variant>
      <vt:variant>
        <vt:lpwstr>http://www.medcitynews.com/wordpress/wp-content/uploads/abbott-logo.jpg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Professional Resume</dc:title>
  <dc:creator>Chutima</dc:creator>
  <cp:lastModifiedBy>Chutima Hemapanpairo</cp:lastModifiedBy>
  <cp:revision>27</cp:revision>
  <cp:lastPrinted>2013-03-08T09:54:00Z</cp:lastPrinted>
  <dcterms:created xsi:type="dcterms:W3CDTF">2013-12-30T04:17:00Z</dcterms:created>
  <dcterms:modified xsi:type="dcterms:W3CDTF">2016-05-18T16:24:00Z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seDefaultLanguage">
    <vt:bool>true</vt:bool>
  </property>
  <property fmtid="{D5CDD505-2E9C-101B-9397-08002B2CF9AE}" pid="3" name="Version">
    <vt:i4>99022200</vt:i4>
  </property>
  <property fmtid="{D5CDD505-2E9C-101B-9397-08002B2CF9AE}" pid="4" name="LCID">
    <vt:i4>1033</vt:i4>
  </property>
</Properties>
</file>